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546"/>
        <w:gridCol w:w="2548"/>
        <w:gridCol w:w="4767"/>
      </w:tblGrid>
      <w:tr w:rsidR="008B1C56" w:rsidRPr="006C68CB">
        <w:trPr>
          <w:cantSplit/>
          <w:trHeight w:val="963"/>
        </w:trPr>
        <w:tc>
          <w:tcPr>
            <w:tcW w:w="258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395E04" w:rsidRDefault="00395E04" w:rsidP="00E227EC">
            <w:pPr>
              <w:pStyle w:val="HeadlineBig"/>
              <w:rPr>
                <w:rFonts w:ascii="微软雅黑" w:eastAsia="微软雅黑" w:hAnsi="微软雅黑"/>
                <w:b w:val="0"/>
                <w:szCs w:val="28"/>
                <w:lang w:eastAsia="zh-CN"/>
              </w:rPr>
            </w:pPr>
            <w:r w:rsidRPr="00395E04">
              <w:rPr>
                <w:rFonts w:ascii="微软雅黑" w:eastAsia="微软雅黑" w:hAnsi="微软雅黑" w:hint="eastAsia"/>
                <w:b w:val="0"/>
                <w:szCs w:val="28"/>
                <w:lang w:eastAsia="zh-CN"/>
              </w:rPr>
              <w:t>北京云</w:t>
            </w:r>
            <w:proofErr w:type="gramStart"/>
            <w:r w:rsidRPr="00395E04">
              <w:rPr>
                <w:rFonts w:ascii="微软雅黑" w:eastAsia="微软雅黑" w:hAnsi="微软雅黑" w:hint="eastAsia"/>
                <w:b w:val="0"/>
                <w:szCs w:val="28"/>
                <w:lang w:eastAsia="zh-CN"/>
              </w:rPr>
              <w:t>晟</w:t>
            </w:r>
            <w:proofErr w:type="gramEnd"/>
            <w:r w:rsidRPr="00395E04">
              <w:rPr>
                <w:rFonts w:ascii="微软雅黑" w:eastAsia="微软雅黑" w:hAnsi="微软雅黑" w:hint="eastAsia"/>
                <w:b w:val="0"/>
                <w:szCs w:val="28"/>
                <w:lang w:eastAsia="zh-CN"/>
              </w:rPr>
              <w:t>感知信息技术有限公司</w:t>
            </w:r>
          </w:p>
          <w:p w:rsidR="0055456C" w:rsidRPr="006C68CB" w:rsidRDefault="00A733EB" w:rsidP="00E227EC">
            <w:pPr>
              <w:pStyle w:val="HeadlineBig"/>
              <w:rPr>
                <w:rFonts w:eastAsia="微软雅黑"/>
                <w:b w:val="0"/>
                <w:lang w:eastAsia="zh-CN"/>
              </w:rPr>
            </w:pPr>
            <w:r w:rsidRPr="00A733EB">
              <w:rPr>
                <w:rFonts w:ascii="微软雅黑" w:eastAsia="微软雅黑" w:hAnsi="微软雅黑" w:hint="eastAsia"/>
                <w:b w:val="0"/>
                <w:szCs w:val="28"/>
                <w:lang w:eastAsia="zh-CN"/>
              </w:rPr>
              <w:t>研发部</w:t>
            </w:r>
          </w:p>
        </w:tc>
        <w:tc>
          <w:tcPr>
            <w:tcW w:w="2417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415EA9" w:rsidRDefault="00993FE8" w:rsidP="00E227EC">
            <w:pPr>
              <w:jc w:val="left"/>
            </w:pPr>
            <w:r w:rsidRPr="00415EA9">
              <w:rPr>
                <w:noProof/>
                <w:lang w:eastAsia="zh-CN"/>
              </w:rPr>
              <w:drawing>
                <wp:inline distT="0" distB="0" distL="0" distR="0" wp14:anchorId="3B394F50" wp14:editId="20A47539">
                  <wp:extent cx="1261783" cy="762000"/>
                  <wp:effectExtent l="19050" t="0" r="0" b="0"/>
                  <wp:docPr id="1" name="图片 0" descr="00 云晟感知Logo（带公司名称）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 云晟感知Logo（带公司名称）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783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C56" w:rsidRPr="006C68CB" w:rsidTr="0055456C">
        <w:trPr>
          <w:cantSplit/>
          <w:trHeight w:val="1875"/>
        </w:trPr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1C56" w:rsidRPr="006C68CB" w:rsidRDefault="004163C6" w:rsidP="00E227EC">
            <w:pPr>
              <w:pStyle w:val="a5"/>
              <w:jc w:val="left"/>
              <w:rPr>
                <w:lang w:eastAsia="zh-CN"/>
              </w:rPr>
            </w:pPr>
            <w:r w:rsidRPr="00317B94">
              <w:rPr>
                <w:rFonts w:hint="eastAsia"/>
                <w:lang w:eastAsia="zh-CN"/>
              </w:rPr>
              <w:t>基于</w:t>
            </w:r>
            <w:proofErr w:type="spellStart"/>
            <w:r w:rsidR="006360C0">
              <w:rPr>
                <w:rFonts w:hint="eastAsia"/>
                <w:lang w:eastAsia="zh-CN"/>
              </w:rPr>
              <w:t>Wo</w:t>
            </w:r>
            <w:r w:rsidR="00644E4C">
              <w:rPr>
                <w:rFonts w:hint="eastAsia"/>
                <w:lang w:eastAsia="zh-CN"/>
              </w:rPr>
              <w:t>T</w:t>
            </w:r>
            <w:proofErr w:type="spellEnd"/>
            <w:r w:rsidR="00644E4C">
              <w:rPr>
                <w:rFonts w:hint="eastAsia"/>
                <w:lang w:eastAsia="zh-CN"/>
              </w:rPr>
              <w:t>智能小车监测核辐射剂量的系统设计与开发</w:t>
            </w:r>
          </w:p>
        </w:tc>
      </w:tr>
      <w:tr w:rsidR="008B1C56" w:rsidRPr="006C68CB">
        <w:trPr>
          <w:cantSplit/>
          <w:trHeight w:hRule="exact" w:val="397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28" w:type="dxa"/>
              <w:left w:w="57" w:type="dxa"/>
              <w:bottom w:w="28" w:type="dxa"/>
              <w:right w:w="57" w:type="dxa"/>
            </w:tcMar>
          </w:tcPr>
          <w:p w:rsidR="008B1C56" w:rsidRPr="006C68CB" w:rsidRDefault="008B1C56" w:rsidP="00E227EC">
            <w:pPr>
              <w:jc w:val="left"/>
              <w:rPr>
                <w:rFonts w:eastAsia="微软雅黑"/>
                <w:lang w:eastAsia="zh-CN"/>
              </w:rPr>
            </w:pPr>
          </w:p>
        </w:tc>
      </w:tr>
      <w:tr w:rsidR="002858E1" w:rsidRPr="006C68CB" w:rsidTr="002858E1">
        <w:trPr>
          <w:cantSplit/>
          <w:trHeight w:hRule="exact" w:val="397"/>
        </w:trPr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2858E1" w:rsidRPr="002858E1" w:rsidRDefault="002858E1" w:rsidP="00E227EC">
            <w:pPr>
              <w:pStyle w:val="a4"/>
              <w:rPr>
                <w:b/>
              </w:rPr>
            </w:pPr>
            <w:r w:rsidRPr="00814177">
              <w:t>项目名称：</w:t>
            </w:r>
            <w:r>
              <w:rPr>
                <w:rFonts w:hint="eastAsia"/>
              </w:rPr>
              <w:t>基于</w:t>
            </w:r>
            <w:proofErr w:type="spellStart"/>
            <w:r w:rsidR="006360C0">
              <w:rPr>
                <w:rFonts w:hint="eastAsia"/>
              </w:rPr>
              <w:t>Wo</w:t>
            </w:r>
            <w:r>
              <w:rPr>
                <w:rFonts w:hint="eastAsia"/>
              </w:rPr>
              <w:t>T</w:t>
            </w:r>
            <w:proofErr w:type="spellEnd"/>
            <w:r>
              <w:rPr>
                <w:rFonts w:hint="eastAsia"/>
              </w:rPr>
              <w:t>智能小车监测核辐射剂量的系统设计与开发</w:t>
            </w:r>
          </w:p>
        </w:tc>
      </w:tr>
      <w:tr w:rsidR="00223A80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223A80" w:rsidRPr="00814177" w:rsidRDefault="00223A80" w:rsidP="00E227EC">
            <w:pPr>
              <w:pStyle w:val="a4"/>
            </w:pPr>
            <w:r>
              <w:rPr>
                <w:rFonts w:hint="eastAsia"/>
              </w:rPr>
              <w:t>项目缩写：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223A80" w:rsidRDefault="00223A80" w:rsidP="00E227EC">
            <w:pPr>
              <w:pStyle w:val="a4"/>
            </w:pPr>
          </w:p>
        </w:tc>
      </w:tr>
      <w:tr w:rsidR="008B1C56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EE038D" w:rsidP="00E227EC">
            <w:pPr>
              <w:pStyle w:val="a4"/>
            </w:pPr>
            <w:r w:rsidRPr="00814177">
              <w:t>作</w:t>
            </w:r>
            <w:r w:rsidRPr="00814177">
              <w:t xml:space="preserve">       </w:t>
            </w:r>
            <w:r w:rsidRPr="00814177">
              <w:t>者：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DA1CE2" w:rsidP="00E227EC">
            <w:pPr>
              <w:pStyle w:val="a4"/>
              <w:rPr>
                <w:b/>
              </w:rPr>
            </w:pPr>
            <w:proofErr w:type="gramStart"/>
            <w:r>
              <w:rPr>
                <w:rFonts w:hint="eastAsia"/>
              </w:rPr>
              <w:t>行盼宁</w:t>
            </w:r>
            <w:proofErr w:type="gramEnd"/>
          </w:p>
        </w:tc>
      </w:tr>
      <w:tr w:rsidR="008B1C56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814177" w:rsidRDefault="00F674C8" w:rsidP="00E227EC">
            <w:pPr>
              <w:pStyle w:val="a4"/>
            </w:pPr>
            <w:r w:rsidRPr="00814177">
              <w:t>文档编号</w:t>
            </w:r>
            <w:r w:rsidR="00EE038D" w:rsidRPr="00814177">
              <w:t>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853191" w:rsidP="009C25E5">
            <w:pPr>
              <w:pStyle w:val="a4"/>
              <w:rPr>
                <w:b/>
              </w:rPr>
            </w:pPr>
            <w:r>
              <w:rPr>
                <w:rFonts w:hint="eastAsia"/>
              </w:rPr>
              <w:t>201</w:t>
            </w:r>
            <w:r w:rsidR="00BC1567">
              <w:rPr>
                <w:rFonts w:hint="eastAsia"/>
              </w:rPr>
              <w:t>3</w:t>
            </w:r>
            <w:r w:rsidR="007706AC">
              <w:rPr>
                <w:rFonts w:hint="eastAsia"/>
              </w:rPr>
              <w:t>01</w:t>
            </w:r>
            <w:r w:rsidR="009C25E5">
              <w:rPr>
                <w:rFonts w:hint="eastAsia"/>
              </w:rPr>
              <w:t>E</w:t>
            </w:r>
            <w:r w:rsidR="00BC1567">
              <w:rPr>
                <w:rFonts w:hint="eastAsia"/>
              </w:rPr>
              <w:t>0001</w:t>
            </w:r>
          </w:p>
        </w:tc>
      </w:tr>
      <w:tr w:rsidR="008B1C56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EE038D" w:rsidP="00E227EC">
            <w:pPr>
              <w:pStyle w:val="a4"/>
            </w:pPr>
            <w:r w:rsidRPr="00814177">
              <w:t>版</w:t>
            </w:r>
            <w:r w:rsidRPr="00814177">
              <w:t xml:space="preserve">       </w:t>
            </w:r>
            <w:r w:rsidRPr="00814177">
              <w:t>本：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761D68" w:rsidP="00DC77AD">
            <w:pPr>
              <w:pStyle w:val="a4"/>
              <w:rPr>
                <w:b/>
              </w:rPr>
            </w:pPr>
            <w:r>
              <w:rPr>
                <w:rFonts w:hint="eastAsia"/>
              </w:rPr>
              <w:t>V</w:t>
            </w:r>
            <w:r w:rsidR="00DC77AD">
              <w:rPr>
                <w:rFonts w:hint="eastAsia"/>
              </w:rPr>
              <w:t>3.0</w:t>
            </w:r>
          </w:p>
        </w:tc>
      </w:tr>
      <w:tr w:rsidR="008B1C56" w:rsidRPr="00415EA9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415EA9" w:rsidRDefault="004428A3" w:rsidP="00E227EC">
            <w:pPr>
              <w:pStyle w:val="a4"/>
            </w:pPr>
            <w:r w:rsidRPr="00415EA9">
              <w:t>文档状态：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415EA9" w:rsidRDefault="00761D68" w:rsidP="00E227EC">
            <w:pPr>
              <w:pStyle w:val="a4"/>
            </w:pPr>
            <w:bookmarkStart w:id="0" w:name="Classification"/>
            <w:bookmarkEnd w:id="0"/>
            <w:r>
              <w:rPr>
                <w:rFonts w:hint="eastAsia"/>
              </w:rPr>
              <w:t>草案</w:t>
            </w:r>
          </w:p>
        </w:tc>
      </w:tr>
      <w:tr w:rsidR="00F87F3A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F87F3A" w:rsidRPr="00814177" w:rsidRDefault="00F87F3A" w:rsidP="00E227EC">
            <w:pPr>
              <w:pStyle w:val="a4"/>
            </w:pPr>
            <w:r w:rsidRPr="00814177">
              <w:t>文档</w:t>
            </w:r>
            <w:r w:rsidR="00E72D28" w:rsidRPr="00814177">
              <w:t>分类</w:t>
            </w:r>
            <w:r w:rsidRPr="00814177">
              <w:t>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F87F3A" w:rsidRPr="006C68CB" w:rsidRDefault="00761D68" w:rsidP="00E227EC">
            <w:pPr>
              <w:pStyle w:val="a4"/>
              <w:rPr>
                <w:b/>
              </w:rPr>
            </w:pPr>
            <w:r>
              <w:rPr>
                <w:rFonts w:hint="eastAsia"/>
              </w:rPr>
              <w:t>测试</w:t>
            </w:r>
            <w:r w:rsidR="00BA123B">
              <w:rPr>
                <w:rFonts w:hint="eastAsia"/>
              </w:rPr>
              <w:t xml:space="preserve"> </w:t>
            </w:r>
          </w:p>
        </w:tc>
      </w:tr>
      <w:tr w:rsidR="008B1C56" w:rsidRPr="006C68CB">
        <w:trPr>
          <w:cantSplit/>
          <w:trHeight w:hRule="exact" w:val="397"/>
        </w:trPr>
        <w:tc>
          <w:tcPr>
            <w:tcW w:w="1291" w:type="pct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814177" w:rsidRDefault="00DD1015" w:rsidP="00E227EC">
            <w:pPr>
              <w:pStyle w:val="a4"/>
            </w:pPr>
            <w:r w:rsidRPr="00814177">
              <w:t>安全级别</w:t>
            </w:r>
            <w:r w:rsidR="00504B6B" w:rsidRPr="00814177">
              <w:t>：</w:t>
            </w:r>
          </w:p>
        </w:tc>
        <w:tc>
          <w:tcPr>
            <w:tcW w:w="3709" w:type="pct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:rsidR="008B1C56" w:rsidRPr="006C68CB" w:rsidRDefault="00813136" w:rsidP="00E227EC">
            <w:pPr>
              <w:pStyle w:val="a4"/>
              <w:rPr>
                <w:b/>
              </w:rPr>
            </w:pPr>
            <w:r>
              <w:rPr>
                <w:rFonts w:hint="eastAsia"/>
              </w:rPr>
              <w:t>内部使用</w:t>
            </w:r>
            <w:r w:rsidR="0059468C" w:rsidRPr="00814177">
              <w:t xml:space="preserve"> </w:t>
            </w:r>
          </w:p>
        </w:tc>
      </w:tr>
      <w:tr w:rsidR="008B1C56" w:rsidRPr="006C68CB">
        <w:trPr>
          <w:cantSplit/>
          <w:trHeight w:hRule="exact" w:val="397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28" w:type="dxa"/>
              <w:left w:w="57" w:type="dxa"/>
              <w:bottom w:w="28" w:type="dxa"/>
              <w:right w:w="57" w:type="dxa"/>
            </w:tcMar>
          </w:tcPr>
          <w:p w:rsidR="008B1C56" w:rsidRPr="00415EA9" w:rsidRDefault="008B1C56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42885" w:rsidRPr="00415EA9" w:rsidRDefault="00542885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415EA9" w:rsidRDefault="00590A18" w:rsidP="00E227EC">
            <w:pPr>
              <w:jc w:val="left"/>
              <w:rPr>
                <w:lang w:eastAsia="zh-CN"/>
              </w:rPr>
            </w:pPr>
          </w:p>
          <w:p w:rsidR="00590A18" w:rsidRPr="006C68CB" w:rsidRDefault="00590A18" w:rsidP="00E227EC">
            <w:pPr>
              <w:jc w:val="left"/>
              <w:rPr>
                <w:rFonts w:eastAsia="微软雅黑"/>
                <w:lang w:eastAsia="zh-CN"/>
              </w:rPr>
            </w:pPr>
          </w:p>
        </w:tc>
      </w:tr>
      <w:tr w:rsidR="008B1C56" w:rsidRPr="006C68CB" w:rsidTr="00590A18">
        <w:trPr>
          <w:trHeight w:val="4835"/>
        </w:trPr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B1C56" w:rsidRPr="00814177" w:rsidRDefault="00F87F3A" w:rsidP="00E227EC">
            <w:pPr>
              <w:pStyle w:val="a4"/>
            </w:pPr>
            <w:r w:rsidRPr="00814177">
              <w:t>文档摘要：</w:t>
            </w:r>
          </w:p>
          <w:p w:rsidR="002A633C" w:rsidRDefault="00262392" w:rsidP="00E227EC">
            <w:pPr>
              <w:pStyle w:val="a4"/>
            </w:pPr>
            <w:r w:rsidRPr="006C68CB">
              <w:t>[</w:t>
            </w:r>
            <w:r w:rsidRPr="006C68CB">
              <w:t>介绍本文档的写作背景，</w:t>
            </w:r>
            <w:r w:rsidR="00C45D2A" w:rsidRPr="006C68CB">
              <w:t>写作目的，</w:t>
            </w:r>
            <w:r w:rsidRPr="006C68CB">
              <w:t>以及本文档的主要内容</w:t>
            </w:r>
            <w:r w:rsidR="007D3D58" w:rsidRPr="006C68CB">
              <w:t>，和其他一些有利于读者了解本文档的内容</w:t>
            </w:r>
            <w:r w:rsidRPr="006C68CB">
              <w:t xml:space="preserve">] </w:t>
            </w:r>
          </w:p>
          <w:p w:rsidR="00644279" w:rsidRDefault="00644279" w:rsidP="00E227EC">
            <w:pPr>
              <w:pStyle w:val="a4"/>
            </w:pPr>
            <w:r>
              <w:rPr>
                <w:rFonts w:hint="eastAsia"/>
              </w:rPr>
              <w:t>背景：</w:t>
            </w:r>
            <w:r w:rsidR="00070371">
              <w:rPr>
                <w:rFonts w:hint="eastAsia"/>
              </w:rPr>
              <w:t>自然界中存在一定的核辐射，少量的核辐射对我们来说，影响并不是很大。适量的核辐射在医学上还能帮助人类。但是随着科技的不断发展，各种辐射迎面而来，其中不乏核辐射，再加上核爆炸等等，这对于我们人来来说是相当恐怖的。所以我们急需时刻监测我们身边的核辐射剂量，过量的话，我们可以采取一定的措施，这样，我们才能更好地掌控自然，保护自我。</w:t>
            </w:r>
            <w:r w:rsidR="00BF6ADA">
              <w:rPr>
                <w:rFonts w:hint="eastAsia"/>
              </w:rPr>
              <w:t>尤其是在核辐射较为严重的地区，更应该加强监测系统的建立。</w:t>
            </w:r>
          </w:p>
          <w:p w:rsidR="00644279" w:rsidRPr="006C68CB" w:rsidRDefault="00644279" w:rsidP="00857001">
            <w:pPr>
              <w:pStyle w:val="a4"/>
            </w:pPr>
            <w:r>
              <w:rPr>
                <w:rFonts w:hint="eastAsia"/>
              </w:rPr>
              <w:t>主要内容：</w:t>
            </w:r>
            <w:r w:rsidR="00D62D9B">
              <w:rPr>
                <w:rFonts w:hint="eastAsia"/>
              </w:rPr>
              <w:t>本文通过设计一个移动</w:t>
            </w:r>
            <w:r w:rsidR="00F02196">
              <w:rPr>
                <w:rFonts w:hint="eastAsia"/>
              </w:rPr>
              <w:t>智能</w:t>
            </w:r>
            <w:r w:rsidR="00D62D9B">
              <w:rPr>
                <w:rFonts w:hint="eastAsia"/>
              </w:rPr>
              <w:t>小车来监测环境中的核辐射剂量，</w:t>
            </w:r>
            <w:r w:rsidR="00857001">
              <w:rPr>
                <w:rFonts w:hint="eastAsia"/>
              </w:rPr>
              <w:t>信息采集模块（小车</w:t>
            </w:r>
            <w:r w:rsidR="00857001">
              <w:rPr>
                <w:rFonts w:hint="eastAsia"/>
              </w:rPr>
              <w:t>+</w:t>
            </w:r>
            <w:proofErr w:type="spellStart"/>
            <w:r w:rsidR="00857001">
              <w:rPr>
                <w:rFonts w:hint="eastAsia"/>
              </w:rPr>
              <w:t>Arduino</w:t>
            </w:r>
            <w:proofErr w:type="spellEnd"/>
            <w:r w:rsidR="00857001">
              <w:rPr>
                <w:rFonts w:hint="eastAsia"/>
              </w:rPr>
              <w:t>）</w:t>
            </w:r>
            <w:r w:rsidR="00F02196">
              <w:rPr>
                <w:rFonts w:hint="eastAsia"/>
              </w:rPr>
              <w:t>通过</w:t>
            </w:r>
            <w:proofErr w:type="spellStart"/>
            <w:r w:rsidR="00F02196">
              <w:rPr>
                <w:rFonts w:hint="eastAsia"/>
              </w:rPr>
              <w:t>Wifi</w:t>
            </w:r>
            <w:proofErr w:type="spellEnd"/>
            <w:r w:rsidR="00857001">
              <w:rPr>
                <w:rFonts w:hint="eastAsia"/>
              </w:rPr>
              <w:t>与移动型网关（手机中间件）通信，移动型网关将采集到的</w:t>
            </w:r>
            <w:r w:rsidR="00F02196">
              <w:rPr>
                <w:rFonts w:hint="eastAsia"/>
              </w:rPr>
              <w:t>数据传给平台，</w:t>
            </w:r>
            <w:r w:rsidR="00857001">
              <w:rPr>
                <w:rFonts w:hint="eastAsia"/>
              </w:rPr>
              <w:t>然后应用调用平台数据，读取采集到的信息。</w:t>
            </w:r>
          </w:p>
        </w:tc>
      </w:tr>
    </w:tbl>
    <w:p w:rsidR="008D74F1" w:rsidRPr="00415EA9" w:rsidRDefault="008D74F1" w:rsidP="00E227EC">
      <w:pPr>
        <w:jc w:val="left"/>
        <w:rPr>
          <w:lang w:eastAsia="zh-CN"/>
        </w:rPr>
      </w:pPr>
    </w:p>
    <w:p w:rsidR="008D74F1" w:rsidRPr="00415EA9" w:rsidRDefault="008D74F1" w:rsidP="00E227EC">
      <w:pPr>
        <w:jc w:val="left"/>
        <w:rPr>
          <w:lang w:eastAsia="zh-CN"/>
        </w:rPr>
      </w:pPr>
      <w:r w:rsidRPr="00415EA9">
        <w:rPr>
          <w:lang w:eastAsia="zh-CN"/>
        </w:rPr>
        <w:br w:type="page"/>
      </w:r>
    </w:p>
    <w:p w:rsidR="008B1C56" w:rsidRDefault="00EF0326" w:rsidP="00E227EC">
      <w:pPr>
        <w:pStyle w:val="11"/>
        <w:ind w:left="432" w:hanging="432"/>
        <w:jc w:val="left"/>
        <w:rPr>
          <w:lang w:eastAsia="zh-CN"/>
        </w:rPr>
      </w:pPr>
      <w:bookmarkStart w:id="1" w:name="_Toc312228544"/>
      <w:bookmarkStart w:id="2" w:name="_Toc346200246"/>
      <w:r w:rsidRPr="00B154B4">
        <w:rPr>
          <w:lang w:eastAsia="zh-CN"/>
        </w:rPr>
        <w:lastRenderedPageBreak/>
        <w:t>修改历史</w:t>
      </w:r>
      <w:bookmarkEnd w:id="1"/>
      <w:bookmarkEnd w:id="2"/>
    </w:p>
    <w:p w:rsidR="00F57D7B" w:rsidRPr="00D64D30" w:rsidRDefault="00F57D7B" w:rsidP="00E227EC">
      <w:pPr>
        <w:pStyle w:val="af3"/>
      </w:pPr>
      <w:bookmarkStart w:id="3" w:name="_Toc311054775"/>
      <w:bookmarkStart w:id="4" w:name="_Toc312228586"/>
      <w:r w:rsidRPr="00D64D30">
        <w:rPr>
          <w:rFonts w:hint="eastAsia"/>
        </w:rPr>
        <w:t>表</w:t>
      </w:r>
      <w:r w:rsidRPr="00D64D30">
        <w:rPr>
          <w:rFonts w:hint="eastAsia"/>
        </w:rPr>
        <w:t xml:space="preserve"> </w:t>
      </w:r>
      <w:r w:rsidR="00C97227" w:rsidRPr="00D64D30">
        <w:fldChar w:fldCharType="begin"/>
      </w:r>
      <w:r w:rsidRPr="00D64D30">
        <w:instrText xml:space="preserve"> </w:instrText>
      </w:r>
      <w:r w:rsidRPr="00D64D30">
        <w:rPr>
          <w:rFonts w:hint="eastAsia"/>
        </w:rPr>
        <w:instrText>STYLEREF 1 \s</w:instrText>
      </w:r>
      <w:r w:rsidRPr="00D64D30">
        <w:instrText xml:space="preserve"> </w:instrText>
      </w:r>
      <w:r w:rsidR="00C97227" w:rsidRPr="00D64D30">
        <w:fldChar w:fldCharType="separate"/>
      </w:r>
      <w:r w:rsidR="006E102A">
        <w:rPr>
          <w:noProof/>
        </w:rPr>
        <w:t>0</w:t>
      </w:r>
      <w:r w:rsidR="00C97227" w:rsidRPr="00D64D30">
        <w:fldChar w:fldCharType="end"/>
      </w:r>
      <w:r w:rsidRPr="00D64D30">
        <w:noBreakHyphen/>
      </w:r>
      <w:r w:rsidR="00C97227" w:rsidRPr="00D64D30">
        <w:fldChar w:fldCharType="begin"/>
      </w:r>
      <w:r w:rsidRPr="00D64D30">
        <w:instrText xml:space="preserve"> </w:instrText>
      </w:r>
      <w:r w:rsidRPr="00D64D30">
        <w:rPr>
          <w:rFonts w:hint="eastAsia"/>
        </w:rPr>
        <w:instrText xml:space="preserve">SEQ </w:instrText>
      </w:r>
      <w:r w:rsidRPr="00D64D30">
        <w:rPr>
          <w:rFonts w:hint="eastAsia"/>
        </w:rPr>
        <w:instrText>表</w:instrText>
      </w:r>
      <w:r w:rsidRPr="00D64D30">
        <w:rPr>
          <w:rFonts w:hint="eastAsia"/>
        </w:rPr>
        <w:instrText xml:space="preserve"> \* ARABIC \s 1</w:instrText>
      </w:r>
      <w:r w:rsidRPr="00D64D30">
        <w:instrText xml:space="preserve"> </w:instrText>
      </w:r>
      <w:r w:rsidR="00C97227" w:rsidRPr="00D64D30">
        <w:fldChar w:fldCharType="separate"/>
      </w:r>
      <w:r w:rsidR="006E102A">
        <w:rPr>
          <w:noProof/>
        </w:rPr>
        <w:t>1</w:t>
      </w:r>
      <w:r w:rsidR="00C97227" w:rsidRPr="00D64D30">
        <w:fldChar w:fldCharType="end"/>
      </w:r>
      <w:r w:rsidRPr="00D64D30">
        <w:rPr>
          <w:rFonts w:hint="eastAsia"/>
        </w:rPr>
        <w:t>：</w:t>
      </w:r>
      <w:bookmarkEnd w:id="3"/>
      <w:r>
        <w:rPr>
          <w:rFonts w:hint="eastAsia"/>
        </w:rPr>
        <w:t>文档历史</w:t>
      </w:r>
      <w:bookmarkEnd w:id="4"/>
    </w:p>
    <w:tbl>
      <w:tblPr>
        <w:tblW w:w="493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28" w:type="dxa"/>
          <w:bottom w:w="57" w:type="dxa"/>
          <w:right w:w="28" w:type="dxa"/>
        </w:tblCellMar>
        <w:tblLook w:val="01E0" w:firstRow="1" w:lastRow="1" w:firstColumn="1" w:lastColumn="1" w:noHBand="0" w:noVBand="0"/>
      </w:tblPr>
      <w:tblGrid>
        <w:gridCol w:w="904"/>
        <w:gridCol w:w="1504"/>
        <w:gridCol w:w="1672"/>
        <w:gridCol w:w="5596"/>
      </w:tblGrid>
      <w:tr w:rsidR="008B1C56" w:rsidRPr="006C68CB" w:rsidTr="00F57D7B">
        <w:trPr>
          <w:jc w:val="center"/>
        </w:trPr>
        <w:tc>
          <w:tcPr>
            <w:tcW w:w="904" w:type="dxa"/>
            <w:shd w:val="clear" w:color="auto" w:fill="D9D9D9"/>
          </w:tcPr>
          <w:p w:rsidR="008B1C56" w:rsidRPr="00415EA9" w:rsidRDefault="005C42A2" w:rsidP="00E227EC">
            <w:pPr>
              <w:pStyle w:val="af4"/>
            </w:pPr>
            <w:r w:rsidRPr="00415EA9">
              <w:t>版本</w:t>
            </w:r>
          </w:p>
        </w:tc>
        <w:tc>
          <w:tcPr>
            <w:tcW w:w="1504" w:type="dxa"/>
            <w:shd w:val="clear" w:color="auto" w:fill="D9D9D9"/>
          </w:tcPr>
          <w:p w:rsidR="008B1C56" w:rsidRPr="006C68CB" w:rsidRDefault="005C42A2" w:rsidP="00E227EC">
            <w:pPr>
              <w:pStyle w:val="af4"/>
            </w:pPr>
            <w:r w:rsidRPr="006C68CB">
              <w:t>修改日期</w:t>
            </w:r>
          </w:p>
        </w:tc>
        <w:tc>
          <w:tcPr>
            <w:tcW w:w="1672" w:type="dxa"/>
            <w:shd w:val="clear" w:color="auto" w:fill="D9D9D9"/>
          </w:tcPr>
          <w:p w:rsidR="008B1C56" w:rsidRPr="00415EA9" w:rsidRDefault="005C42A2" w:rsidP="00E227EC">
            <w:pPr>
              <w:pStyle w:val="af4"/>
            </w:pPr>
            <w:r w:rsidRPr="00415EA9">
              <w:t>作者</w:t>
            </w:r>
          </w:p>
        </w:tc>
        <w:tc>
          <w:tcPr>
            <w:tcW w:w="5596" w:type="dxa"/>
            <w:shd w:val="clear" w:color="auto" w:fill="D9D9D9"/>
          </w:tcPr>
          <w:p w:rsidR="008B1C56" w:rsidRPr="00415EA9" w:rsidRDefault="005C42A2" w:rsidP="00E227EC">
            <w:pPr>
              <w:pStyle w:val="af4"/>
            </w:pPr>
            <w:r w:rsidRPr="00415EA9">
              <w:t>说明</w:t>
            </w:r>
          </w:p>
        </w:tc>
      </w:tr>
      <w:tr w:rsidR="008B1C56" w:rsidRPr="00751247" w:rsidTr="00F57D7B">
        <w:trPr>
          <w:jc w:val="center"/>
        </w:trPr>
        <w:tc>
          <w:tcPr>
            <w:tcW w:w="904" w:type="dxa"/>
          </w:tcPr>
          <w:p w:rsidR="008B1C56" w:rsidRPr="00751247" w:rsidRDefault="002250B6" w:rsidP="00E227EC">
            <w:pPr>
              <w:pStyle w:val="af3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504" w:type="dxa"/>
          </w:tcPr>
          <w:p w:rsidR="008B1C56" w:rsidRPr="00751247" w:rsidRDefault="008B2E23" w:rsidP="00E227EC">
            <w:pPr>
              <w:pStyle w:val="af3"/>
            </w:pPr>
            <w:r>
              <w:rPr>
                <w:rFonts w:hint="eastAsia"/>
              </w:rPr>
              <w:t>2013.1.8</w:t>
            </w:r>
          </w:p>
        </w:tc>
        <w:tc>
          <w:tcPr>
            <w:tcW w:w="1672" w:type="dxa"/>
          </w:tcPr>
          <w:p w:rsidR="008B1C56" w:rsidRPr="00751247" w:rsidRDefault="008B2E23" w:rsidP="00E227EC">
            <w:pPr>
              <w:pStyle w:val="af3"/>
            </w:pPr>
            <w:proofErr w:type="gramStart"/>
            <w:r>
              <w:rPr>
                <w:rFonts w:hint="eastAsia"/>
              </w:rPr>
              <w:t>行盼宁</w:t>
            </w:r>
            <w:proofErr w:type="gramEnd"/>
          </w:p>
        </w:tc>
        <w:tc>
          <w:tcPr>
            <w:tcW w:w="5596" w:type="dxa"/>
          </w:tcPr>
          <w:p w:rsidR="008B1C56" w:rsidRPr="00751247" w:rsidRDefault="00693D6F" w:rsidP="00E227EC">
            <w:pPr>
              <w:pStyle w:val="af3"/>
            </w:pPr>
            <w:r>
              <w:rPr>
                <w:rFonts w:hint="eastAsia"/>
              </w:rPr>
              <w:t>创建初始文档，主要包括</w:t>
            </w:r>
            <w:r w:rsidR="00C827FF">
              <w:rPr>
                <w:rFonts w:hint="eastAsia"/>
              </w:rPr>
              <w:t>系统设计</w:t>
            </w:r>
            <w:r w:rsidR="000B0796">
              <w:rPr>
                <w:rFonts w:hint="eastAsia"/>
              </w:rPr>
              <w:t>、界面设计、</w:t>
            </w:r>
            <w:r w:rsidR="00F46378">
              <w:rPr>
                <w:rFonts w:hint="eastAsia"/>
              </w:rPr>
              <w:t>通讯协议设置、</w:t>
            </w:r>
            <w:r w:rsidR="008B2E23">
              <w:rPr>
                <w:rFonts w:hint="eastAsia"/>
              </w:rPr>
              <w:t>模块划分</w:t>
            </w:r>
            <w:r w:rsidR="000B0796">
              <w:rPr>
                <w:rFonts w:hint="eastAsia"/>
              </w:rPr>
              <w:t>以及用例分析。</w:t>
            </w:r>
          </w:p>
        </w:tc>
      </w:tr>
      <w:tr w:rsidR="008B1C56" w:rsidRPr="00751247" w:rsidTr="00F57D7B">
        <w:trPr>
          <w:jc w:val="center"/>
        </w:trPr>
        <w:tc>
          <w:tcPr>
            <w:tcW w:w="904" w:type="dxa"/>
          </w:tcPr>
          <w:p w:rsidR="008B1C56" w:rsidRPr="00751247" w:rsidRDefault="006A0F7D" w:rsidP="00E227EC">
            <w:pPr>
              <w:pStyle w:val="af3"/>
            </w:pPr>
            <w:r>
              <w:t>V</w:t>
            </w:r>
            <w:r>
              <w:rPr>
                <w:rFonts w:hint="eastAsia"/>
              </w:rPr>
              <w:t>2.0</w:t>
            </w:r>
          </w:p>
        </w:tc>
        <w:tc>
          <w:tcPr>
            <w:tcW w:w="1504" w:type="dxa"/>
          </w:tcPr>
          <w:p w:rsidR="008B1C56" w:rsidRPr="00751247" w:rsidRDefault="006A0F7D" w:rsidP="00E227EC">
            <w:pPr>
              <w:pStyle w:val="af3"/>
            </w:pPr>
            <w:r>
              <w:rPr>
                <w:rFonts w:hint="eastAsia"/>
              </w:rPr>
              <w:t>2013.1.16</w:t>
            </w:r>
          </w:p>
        </w:tc>
        <w:tc>
          <w:tcPr>
            <w:tcW w:w="1672" w:type="dxa"/>
          </w:tcPr>
          <w:p w:rsidR="008B1C56" w:rsidRPr="00751247" w:rsidRDefault="006A0F7D" w:rsidP="00E227EC">
            <w:pPr>
              <w:pStyle w:val="af3"/>
            </w:pPr>
            <w:proofErr w:type="gramStart"/>
            <w:r>
              <w:rPr>
                <w:rFonts w:hint="eastAsia"/>
              </w:rPr>
              <w:t>行盼宁</w:t>
            </w:r>
            <w:proofErr w:type="gramEnd"/>
          </w:p>
        </w:tc>
        <w:tc>
          <w:tcPr>
            <w:tcW w:w="5596" w:type="dxa"/>
          </w:tcPr>
          <w:p w:rsidR="008B1C56" w:rsidRPr="00751247" w:rsidRDefault="006A0F7D" w:rsidP="00E227EC">
            <w:pPr>
              <w:pStyle w:val="af3"/>
            </w:pPr>
            <w:r>
              <w:rPr>
                <w:rFonts w:hint="eastAsia"/>
              </w:rPr>
              <w:t>框架变动，设计改动，需要远程控制小车，与</w:t>
            </w:r>
            <w:proofErr w:type="spellStart"/>
            <w:r>
              <w:rPr>
                <w:rFonts w:hint="eastAsia"/>
              </w:rPr>
              <w:t>wot</w:t>
            </w:r>
            <w:proofErr w:type="spellEnd"/>
            <w:r>
              <w:rPr>
                <w:rFonts w:hint="eastAsia"/>
              </w:rPr>
              <w:t>项目一致。</w:t>
            </w:r>
          </w:p>
        </w:tc>
      </w:tr>
      <w:tr w:rsidR="008B1C56" w:rsidRPr="00751247" w:rsidTr="00F57D7B">
        <w:trPr>
          <w:jc w:val="center"/>
        </w:trPr>
        <w:tc>
          <w:tcPr>
            <w:tcW w:w="904" w:type="dxa"/>
          </w:tcPr>
          <w:p w:rsidR="008B1C56" w:rsidRPr="00751247" w:rsidRDefault="00DC77AD" w:rsidP="00E227EC">
            <w:pPr>
              <w:pStyle w:val="af3"/>
            </w:pPr>
            <w:r>
              <w:rPr>
                <w:rFonts w:hint="eastAsia"/>
              </w:rPr>
              <w:t>V3.0</w:t>
            </w:r>
          </w:p>
        </w:tc>
        <w:tc>
          <w:tcPr>
            <w:tcW w:w="1504" w:type="dxa"/>
          </w:tcPr>
          <w:p w:rsidR="008B1C56" w:rsidRPr="00751247" w:rsidRDefault="00DC77AD" w:rsidP="00E227EC">
            <w:pPr>
              <w:pStyle w:val="af3"/>
            </w:pPr>
            <w:r>
              <w:rPr>
                <w:rFonts w:hint="eastAsia"/>
              </w:rPr>
              <w:t>2013.1.17</w:t>
            </w:r>
          </w:p>
        </w:tc>
        <w:tc>
          <w:tcPr>
            <w:tcW w:w="1672" w:type="dxa"/>
          </w:tcPr>
          <w:p w:rsidR="008B1C56" w:rsidRPr="00751247" w:rsidRDefault="00DC77AD" w:rsidP="00E227EC">
            <w:pPr>
              <w:pStyle w:val="af3"/>
            </w:pPr>
            <w:proofErr w:type="gramStart"/>
            <w:r>
              <w:rPr>
                <w:rFonts w:hint="eastAsia"/>
              </w:rPr>
              <w:t>行盼宁</w:t>
            </w:r>
            <w:proofErr w:type="gramEnd"/>
          </w:p>
        </w:tc>
        <w:tc>
          <w:tcPr>
            <w:tcW w:w="5596" w:type="dxa"/>
          </w:tcPr>
          <w:p w:rsidR="008B1C56" w:rsidRPr="00751247" w:rsidRDefault="00DC77AD" w:rsidP="00E227EC">
            <w:pPr>
              <w:pStyle w:val="af3"/>
            </w:pPr>
            <w:r>
              <w:rPr>
                <w:rFonts w:hint="eastAsia"/>
              </w:rPr>
              <w:t>基础平台不能变动，外加一个应用数据平台</w:t>
            </w:r>
          </w:p>
        </w:tc>
      </w:tr>
      <w:tr w:rsidR="00DC77AD" w:rsidRPr="00751247" w:rsidTr="00F57D7B">
        <w:trPr>
          <w:jc w:val="center"/>
        </w:trPr>
        <w:tc>
          <w:tcPr>
            <w:tcW w:w="904" w:type="dxa"/>
          </w:tcPr>
          <w:p w:rsidR="00DC77AD" w:rsidRDefault="00DC77AD" w:rsidP="00E227EC">
            <w:pPr>
              <w:pStyle w:val="af3"/>
            </w:pPr>
          </w:p>
        </w:tc>
        <w:tc>
          <w:tcPr>
            <w:tcW w:w="1504" w:type="dxa"/>
          </w:tcPr>
          <w:p w:rsidR="00DC77AD" w:rsidRPr="00751247" w:rsidRDefault="00DC77AD" w:rsidP="00E227EC">
            <w:pPr>
              <w:pStyle w:val="af3"/>
            </w:pPr>
          </w:p>
        </w:tc>
        <w:tc>
          <w:tcPr>
            <w:tcW w:w="1672" w:type="dxa"/>
          </w:tcPr>
          <w:p w:rsidR="00DC77AD" w:rsidRPr="00751247" w:rsidRDefault="00DC77AD" w:rsidP="00E227EC">
            <w:pPr>
              <w:pStyle w:val="af3"/>
            </w:pPr>
          </w:p>
        </w:tc>
        <w:tc>
          <w:tcPr>
            <w:tcW w:w="5596" w:type="dxa"/>
          </w:tcPr>
          <w:p w:rsidR="00DC77AD" w:rsidRPr="00751247" w:rsidRDefault="00DC77AD" w:rsidP="00E227EC">
            <w:pPr>
              <w:pStyle w:val="af3"/>
            </w:pPr>
          </w:p>
        </w:tc>
      </w:tr>
    </w:tbl>
    <w:p w:rsidR="00101897" w:rsidRDefault="00101897">
      <w:pPr>
        <w:pStyle w:val="12"/>
        <w:rPr>
          <w:lang w:eastAsia="zh-CN"/>
        </w:rPr>
      </w:pPr>
    </w:p>
    <w:p w:rsidR="00101897" w:rsidRDefault="00101897">
      <w:pPr>
        <w:spacing w:before="0"/>
        <w:jc w:val="left"/>
        <w:rPr>
          <w:b/>
          <w:lang w:eastAsia="zh-CN"/>
        </w:rPr>
      </w:pPr>
      <w:r>
        <w:rPr>
          <w:lang w:eastAsia="zh-CN"/>
        </w:rPr>
        <w:br w:type="page"/>
      </w:r>
    </w:p>
    <w:p w:rsidR="00AC7465" w:rsidRDefault="00101897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lang w:eastAsia="zh-CN"/>
        </w:rPr>
        <w:lastRenderedPageBreak/>
        <w:fldChar w:fldCharType="begin"/>
      </w:r>
      <w:r>
        <w:rPr>
          <w:lang w:eastAsia="zh-CN"/>
        </w:rPr>
        <w:instrText xml:space="preserve"> TOC \o "1-3" \h \z \u </w:instrText>
      </w:r>
      <w:r>
        <w:rPr>
          <w:lang w:eastAsia="zh-CN"/>
        </w:rPr>
        <w:fldChar w:fldCharType="separate"/>
      </w:r>
      <w:hyperlink w:anchor="_Toc346200246" w:history="1">
        <w:r w:rsidR="00AC7465" w:rsidRPr="00DF1238">
          <w:rPr>
            <w:rStyle w:val="aa"/>
            <w:rFonts w:hint="eastAsia"/>
            <w:noProof/>
            <w:lang w:eastAsia="zh-CN"/>
          </w:rPr>
          <w:t>修改历史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_Toc346200246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47" w:history="1">
        <w:r w:rsidR="00AC7465" w:rsidRPr="00DF1238">
          <w:rPr>
            <w:rStyle w:val="aa"/>
            <w:noProof/>
            <w:lang w:eastAsia="zh-CN"/>
          </w:rPr>
          <w:t>1.</w:t>
        </w:r>
        <w:r w:rsidR="00AC7465" w:rsidRPr="00DF1238">
          <w:rPr>
            <w:rStyle w:val="aa"/>
            <w:rFonts w:hint="eastAsia"/>
            <w:noProof/>
            <w:lang w:eastAsia="zh-CN"/>
          </w:rPr>
          <w:t>系统设计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_Toc346200247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5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49" w:history="1">
        <w:r w:rsidR="00AC7465" w:rsidRPr="00DF1238">
          <w:rPr>
            <w:rStyle w:val="aa"/>
            <w:noProof/>
            <w:lang w:eastAsia="zh-CN"/>
          </w:rPr>
          <w:t>1.1.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总体设计框图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_Toc346200249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5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0" w:history="1">
        <w:r w:rsidR="00AC7465" w:rsidRPr="00DF1238">
          <w:rPr>
            <w:rStyle w:val="aa"/>
            <w:noProof/>
            <w:lang w:eastAsia="zh-CN"/>
          </w:rPr>
          <w:t>1.2.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各个模块设计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_Toc346200250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6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1" w:history="1">
        <w:r w:rsidR="00AC7465" w:rsidRPr="00DF1238">
          <w:rPr>
            <w:rStyle w:val="aa"/>
            <w:noProof/>
            <w:lang w:eastAsia="zh-CN"/>
          </w:rPr>
          <w:t>1.2.1.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移动采集信息模块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_Toc346200251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6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2" w:history="1">
        <w:r w:rsidR="00AC7465" w:rsidRPr="00DF1238">
          <w:rPr>
            <w:rStyle w:val="aa"/>
            <w:noProof/>
            <w:lang w:eastAsia="zh-CN"/>
          </w:rPr>
          <w:t>1.2.2.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移动网关</w:t>
        </w:r>
        <w:r w:rsidR="00AC7465" w:rsidRPr="00DF1238">
          <w:rPr>
            <w:rStyle w:val="aa"/>
            <w:rFonts w:hint="eastAsia"/>
            <w:noProof/>
          </w:rPr>
          <w:t>模块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_Toc346200252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6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3" w:history="1">
        <w:r w:rsidR="00AC7465" w:rsidRPr="00DF1238">
          <w:rPr>
            <w:rStyle w:val="aa"/>
            <w:noProof/>
            <w:lang w:eastAsia="zh-CN"/>
          </w:rPr>
          <w:t>1.2.3.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平台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_Toc346200253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7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4" w:history="1">
        <w:r w:rsidR="00AC7465" w:rsidRPr="00DF1238">
          <w:rPr>
            <w:rStyle w:val="aa"/>
            <w:noProof/>
            <w:lang w:eastAsia="zh-CN"/>
          </w:rPr>
          <w:t>1.2.4.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应用模块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_Toc346200254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7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5" w:history="1">
        <w:r w:rsidR="00AC7465" w:rsidRPr="00DF1238">
          <w:rPr>
            <w:rStyle w:val="aa"/>
            <w:noProof/>
            <w:lang w:eastAsia="zh-CN"/>
          </w:rPr>
          <w:t>1.3.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协议设计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_Toc346200255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7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6" w:history="1">
        <w:r w:rsidR="00AC7465" w:rsidRPr="00DF1238">
          <w:rPr>
            <w:rStyle w:val="aa"/>
            <w:noProof/>
            <w:lang w:eastAsia="zh-CN"/>
          </w:rPr>
          <w:t>1.3.1.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移动网关与移动采集信息模块之间的通信协议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_Toc346200256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7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7" w:history="1">
        <w:r w:rsidR="00AC7465" w:rsidRPr="00DF1238">
          <w:rPr>
            <w:rStyle w:val="aa"/>
            <w:noProof/>
            <w:lang w:eastAsia="zh-CN"/>
          </w:rPr>
          <w:t>1.3.2.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移动网关与平台的通信协议（待定，平台）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_Toc346200257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8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8" w:history="1">
        <w:r w:rsidR="00AC7465" w:rsidRPr="00DF1238">
          <w:rPr>
            <w:rStyle w:val="aa"/>
            <w:noProof/>
            <w:lang w:eastAsia="zh-CN"/>
          </w:rPr>
          <w:t>1.3.3.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采集信息格式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_Toc346200258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8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59" w:history="1">
        <w:r w:rsidR="00AC7465" w:rsidRPr="00DF1238">
          <w:rPr>
            <w:rStyle w:val="aa"/>
            <w:noProof/>
            <w:lang w:eastAsia="zh-CN"/>
          </w:rPr>
          <w:t>1.4.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界面设计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_Toc346200259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9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0" w:history="1">
        <w:r w:rsidR="00AC7465" w:rsidRPr="00DF1238">
          <w:rPr>
            <w:rStyle w:val="aa"/>
            <w:noProof/>
            <w:lang w:eastAsia="zh-CN"/>
          </w:rPr>
          <w:t>1.4.1.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远程遥控小车界面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_Toc346200260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9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1" w:history="1">
        <w:r w:rsidR="00AC7465" w:rsidRPr="00DF1238">
          <w:rPr>
            <w:rStyle w:val="aa"/>
            <w:noProof/>
            <w:lang w:eastAsia="zh-CN"/>
          </w:rPr>
          <w:t>1.4.2.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远程采集数据界面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_Toc346200261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10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2" w:history="1">
        <w:r w:rsidR="00AC7465" w:rsidRPr="00DF1238">
          <w:rPr>
            <w:rStyle w:val="aa"/>
            <w:noProof/>
            <w:lang w:eastAsia="zh-CN"/>
          </w:rPr>
          <w:t>1.4.3.</w:t>
        </w:r>
        <w:r w:rsidR="00AC746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AC7465" w:rsidRPr="00DF1238">
          <w:rPr>
            <w:rStyle w:val="aa"/>
            <w:rFonts w:hint="eastAsia"/>
            <w:noProof/>
            <w:lang w:eastAsia="zh-CN"/>
          </w:rPr>
          <w:t>读取数据界面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_Toc346200262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10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63" w:history="1">
        <w:r w:rsidR="00AC7465" w:rsidRPr="00DF1238">
          <w:rPr>
            <w:rStyle w:val="aa"/>
            <w:noProof/>
            <w:lang w:eastAsia="zh-CN"/>
          </w:rPr>
          <w:t>2</w:t>
        </w:r>
        <w:r w:rsidR="00AC7465" w:rsidRPr="00DF1238">
          <w:rPr>
            <w:rStyle w:val="aa"/>
            <w:rFonts w:hint="eastAsia"/>
            <w:noProof/>
            <w:lang w:eastAsia="zh-CN"/>
          </w:rPr>
          <w:t>．</w:t>
        </w:r>
        <w:r w:rsidR="00AC7465" w:rsidRPr="00DF1238">
          <w:rPr>
            <w:rStyle w:val="aa"/>
            <w:noProof/>
            <w:lang w:eastAsia="zh-CN"/>
          </w:rPr>
          <w:t xml:space="preserve"> </w:t>
        </w:r>
        <w:r w:rsidR="00AC7465" w:rsidRPr="00DF1238">
          <w:rPr>
            <w:rStyle w:val="aa"/>
            <w:rFonts w:hint="eastAsia"/>
            <w:noProof/>
            <w:lang w:eastAsia="zh-CN"/>
          </w:rPr>
          <w:t>用例分析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_Toc346200263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4" w:history="1">
        <w:r w:rsidR="00AC7465" w:rsidRPr="00DF1238">
          <w:rPr>
            <w:rStyle w:val="aa"/>
            <w:noProof/>
            <w:lang w:eastAsia="zh-CN"/>
          </w:rPr>
          <w:t>2.1</w:t>
        </w:r>
        <w:r w:rsidR="00AC7465" w:rsidRPr="00DF1238">
          <w:rPr>
            <w:rStyle w:val="aa"/>
            <w:rFonts w:hint="eastAsia"/>
            <w:noProof/>
            <w:lang w:eastAsia="zh-CN"/>
          </w:rPr>
          <w:t>用例概述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_Toc346200264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5" w:history="1">
        <w:r w:rsidR="00AC7465" w:rsidRPr="00DF1238">
          <w:rPr>
            <w:rStyle w:val="aa"/>
            <w:noProof/>
            <w:lang w:eastAsia="zh-CN"/>
          </w:rPr>
          <w:t>2.1.1</w:t>
        </w:r>
        <w:r w:rsidR="00AC7465" w:rsidRPr="00DF1238">
          <w:rPr>
            <w:rStyle w:val="aa"/>
            <w:rFonts w:hint="eastAsia"/>
            <w:noProof/>
            <w:lang w:eastAsia="zh-CN"/>
          </w:rPr>
          <w:t>用例图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_Toc346200265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6" w:history="1">
        <w:r w:rsidR="00AC7465" w:rsidRPr="00DF1238">
          <w:rPr>
            <w:rStyle w:val="aa"/>
            <w:noProof/>
            <w:lang w:eastAsia="zh-CN"/>
          </w:rPr>
          <w:t>2.1.2</w:t>
        </w:r>
        <w:r w:rsidR="00AC7465" w:rsidRPr="00DF1238">
          <w:rPr>
            <w:rStyle w:val="aa"/>
            <w:rFonts w:hint="eastAsia"/>
            <w:noProof/>
            <w:lang w:eastAsia="zh-CN"/>
          </w:rPr>
          <w:t>主要参与者和用例列表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_Toc346200266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7" w:history="1">
        <w:r w:rsidR="00AC7465" w:rsidRPr="00DF1238">
          <w:rPr>
            <w:rStyle w:val="aa"/>
            <w:noProof/>
            <w:lang w:eastAsia="zh-CN"/>
          </w:rPr>
          <w:t>2.2.</w:t>
        </w:r>
        <w:r w:rsidR="00AC7465" w:rsidRPr="00DF1238">
          <w:rPr>
            <w:rStyle w:val="aa"/>
            <w:rFonts w:hint="eastAsia"/>
            <w:noProof/>
            <w:lang w:eastAsia="zh-CN"/>
          </w:rPr>
          <w:t>用例描述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_Toc346200267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13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8" w:history="1">
        <w:r w:rsidR="00AC7465" w:rsidRPr="00DF1238">
          <w:rPr>
            <w:rStyle w:val="aa"/>
            <w:noProof/>
            <w:lang w:eastAsia="zh-CN"/>
          </w:rPr>
          <w:t>2.2.1</w:t>
        </w:r>
        <w:r w:rsidR="00AC7465" w:rsidRPr="00DF1238">
          <w:rPr>
            <w:rStyle w:val="aa"/>
            <w:rFonts w:hint="eastAsia"/>
            <w:noProof/>
            <w:lang w:eastAsia="zh-CN"/>
          </w:rPr>
          <w:t>用例</w:t>
        </w:r>
        <w:r w:rsidR="00AC7465" w:rsidRPr="00DF1238">
          <w:rPr>
            <w:rStyle w:val="aa"/>
            <w:noProof/>
            <w:lang w:eastAsia="zh-CN"/>
          </w:rPr>
          <w:t>1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_Toc346200268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13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69" w:history="1">
        <w:r w:rsidR="00AC7465" w:rsidRPr="00DF1238">
          <w:rPr>
            <w:rStyle w:val="aa"/>
            <w:noProof/>
            <w:lang w:eastAsia="zh-CN"/>
          </w:rPr>
          <w:t>2.2.2</w:t>
        </w:r>
        <w:r w:rsidR="00AC7465" w:rsidRPr="00DF1238">
          <w:rPr>
            <w:rStyle w:val="aa"/>
            <w:rFonts w:hint="eastAsia"/>
            <w:noProof/>
            <w:lang w:eastAsia="zh-CN"/>
          </w:rPr>
          <w:t>用例</w:t>
        </w:r>
        <w:r w:rsidR="00AC7465" w:rsidRPr="00DF1238">
          <w:rPr>
            <w:rStyle w:val="aa"/>
            <w:noProof/>
            <w:lang w:eastAsia="zh-CN"/>
          </w:rPr>
          <w:t>2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_Toc346200269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0" w:history="1">
        <w:r w:rsidR="00AC7465" w:rsidRPr="00DF1238">
          <w:rPr>
            <w:rStyle w:val="aa"/>
            <w:noProof/>
            <w:lang w:eastAsia="zh-CN"/>
          </w:rPr>
          <w:t>2.2.3</w:t>
        </w:r>
        <w:r w:rsidR="00AC7465" w:rsidRPr="00DF1238">
          <w:rPr>
            <w:rStyle w:val="aa"/>
            <w:rFonts w:hint="eastAsia"/>
            <w:noProof/>
            <w:lang w:eastAsia="zh-CN"/>
          </w:rPr>
          <w:t>用例</w:t>
        </w:r>
        <w:r w:rsidR="00AC7465" w:rsidRPr="00DF1238">
          <w:rPr>
            <w:rStyle w:val="aa"/>
            <w:noProof/>
            <w:lang w:eastAsia="zh-CN"/>
          </w:rPr>
          <w:t>3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_Toc346200270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15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1" w:history="1">
        <w:r w:rsidR="00AC7465" w:rsidRPr="00DF1238">
          <w:rPr>
            <w:rStyle w:val="aa"/>
            <w:noProof/>
            <w:lang w:eastAsia="zh-CN"/>
          </w:rPr>
          <w:t>2.2.4</w:t>
        </w:r>
        <w:r w:rsidR="00AC7465" w:rsidRPr="00DF1238">
          <w:rPr>
            <w:rStyle w:val="aa"/>
            <w:rFonts w:hint="eastAsia"/>
            <w:noProof/>
            <w:lang w:eastAsia="zh-CN"/>
          </w:rPr>
          <w:t>用例</w:t>
        </w:r>
        <w:r w:rsidR="00AC7465" w:rsidRPr="00DF1238">
          <w:rPr>
            <w:rStyle w:val="aa"/>
            <w:noProof/>
            <w:lang w:eastAsia="zh-CN"/>
          </w:rPr>
          <w:t>4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_Toc346200271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16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2" w:history="1">
        <w:r w:rsidR="00AC7465" w:rsidRPr="00DF1238">
          <w:rPr>
            <w:rStyle w:val="aa"/>
            <w:noProof/>
            <w:lang w:eastAsia="zh-CN"/>
          </w:rPr>
          <w:t>2.2.5</w:t>
        </w:r>
        <w:r w:rsidR="00AC7465" w:rsidRPr="00DF1238">
          <w:rPr>
            <w:rStyle w:val="aa"/>
            <w:rFonts w:hint="eastAsia"/>
            <w:noProof/>
            <w:lang w:eastAsia="zh-CN"/>
          </w:rPr>
          <w:t>用例</w:t>
        </w:r>
        <w:r w:rsidR="00AC7465" w:rsidRPr="00DF1238">
          <w:rPr>
            <w:rStyle w:val="aa"/>
            <w:noProof/>
            <w:lang w:eastAsia="zh-CN"/>
          </w:rPr>
          <w:t>5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_Toc346200272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17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3" w:history="1">
        <w:r w:rsidR="00AC7465" w:rsidRPr="00DF1238">
          <w:rPr>
            <w:rStyle w:val="aa"/>
            <w:noProof/>
            <w:lang w:eastAsia="zh-CN"/>
          </w:rPr>
          <w:t>2.3</w:t>
        </w:r>
        <w:r w:rsidR="00AC7465" w:rsidRPr="00DF1238">
          <w:rPr>
            <w:rStyle w:val="aa"/>
            <w:rFonts w:hint="eastAsia"/>
            <w:noProof/>
            <w:lang w:eastAsia="zh-CN"/>
          </w:rPr>
          <w:t>．用例流程图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_Toc346200273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19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4" w:history="1">
        <w:r w:rsidR="00AC7465" w:rsidRPr="00DF1238">
          <w:rPr>
            <w:rStyle w:val="aa"/>
            <w:noProof/>
            <w:lang w:eastAsia="zh-CN"/>
          </w:rPr>
          <w:t>2.3.1.</w:t>
        </w:r>
        <w:r w:rsidR="00AC7465" w:rsidRPr="00DF1238">
          <w:rPr>
            <w:rStyle w:val="aa"/>
            <w:rFonts w:hint="eastAsia"/>
            <w:noProof/>
            <w:lang w:eastAsia="zh-CN"/>
          </w:rPr>
          <w:t>本地遥控小车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_Toc346200274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19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5" w:history="1">
        <w:r w:rsidR="00AC7465" w:rsidRPr="00DF1238">
          <w:rPr>
            <w:rStyle w:val="aa"/>
            <w:noProof/>
            <w:lang w:eastAsia="zh-CN"/>
          </w:rPr>
          <w:t>2.3.2.</w:t>
        </w:r>
        <w:r w:rsidR="00AC7465" w:rsidRPr="00DF1238">
          <w:rPr>
            <w:rStyle w:val="aa"/>
            <w:rFonts w:hint="eastAsia"/>
            <w:noProof/>
            <w:lang w:eastAsia="zh-CN"/>
          </w:rPr>
          <w:t>本地采集信息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_Toc346200275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20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6" w:history="1">
        <w:r w:rsidR="00AC7465" w:rsidRPr="00DF1238">
          <w:rPr>
            <w:rStyle w:val="aa"/>
            <w:noProof/>
            <w:lang w:eastAsia="zh-CN"/>
          </w:rPr>
          <w:t>2.3.3.</w:t>
        </w:r>
        <w:r w:rsidR="00AC7465" w:rsidRPr="00DF1238">
          <w:rPr>
            <w:rStyle w:val="aa"/>
            <w:rFonts w:hint="eastAsia"/>
            <w:noProof/>
            <w:lang w:eastAsia="zh-CN"/>
          </w:rPr>
          <w:t>远程遥控小车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_Toc346200276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21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7" w:history="1">
        <w:r w:rsidR="00AC7465" w:rsidRPr="00DF1238">
          <w:rPr>
            <w:rStyle w:val="aa"/>
            <w:noProof/>
            <w:lang w:eastAsia="zh-CN"/>
          </w:rPr>
          <w:t>2.3.4.</w:t>
        </w:r>
        <w:r w:rsidR="00AC7465" w:rsidRPr="00DF1238">
          <w:rPr>
            <w:rStyle w:val="aa"/>
            <w:rFonts w:hint="eastAsia"/>
            <w:noProof/>
            <w:lang w:eastAsia="zh-CN"/>
          </w:rPr>
          <w:t>远程采集信息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_Toc346200277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22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78" w:history="1">
        <w:r w:rsidR="00AC7465" w:rsidRPr="00DF1238">
          <w:rPr>
            <w:rStyle w:val="aa"/>
            <w:noProof/>
            <w:lang w:eastAsia="zh-CN"/>
          </w:rPr>
          <w:t>2.3.5.</w:t>
        </w:r>
        <w:r w:rsidR="00AC7465" w:rsidRPr="00DF1238">
          <w:rPr>
            <w:rStyle w:val="aa"/>
            <w:rFonts w:hint="eastAsia"/>
            <w:noProof/>
            <w:lang w:eastAsia="zh-CN"/>
          </w:rPr>
          <w:t>远程读取信息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_Toc346200278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23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79" w:history="1">
        <w:r w:rsidR="00AC7465" w:rsidRPr="00DF1238">
          <w:rPr>
            <w:rStyle w:val="aa"/>
            <w:noProof/>
            <w:lang w:eastAsia="zh-CN"/>
          </w:rPr>
          <w:t>3.</w:t>
        </w:r>
        <w:r w:rsidR="00AC7465" w:rsidRPr="00DF1238">
          <w:rPr>
            <w:rStyle w:val="aa"/>
            <w:rFonts w:hint="eastAsia"/>
            <w:noProof/>
            <w:lang w:eastAsia="zh-CN"/>
          </w:rPr>
          <w:t>开发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_Toc346200279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80" w:history="1">
        <w:r w:rsidR="00AC7465" w:rsidRPr="00DF1238">
          <w:rPr>
            <w:rStyle w:val="aa"/>
            <w:noProof/>
            <w:lang w:eastAsia="zh-CN"/>
          </w:rPr>
          <w:t>3.1.Arduino</w:t>
        </w:r>
        <w:r w:rsidR="00AC7465" w:rsidRPr="00DF1238">
          <w:rPr>
            <w:rStyle w:val="aa"/>
            <w:rFonts w:hint="eastAsia"/>
            <w:noProof/>
            <w:lang w:eastAsia="zh-CN"/>
          </w:rPr>
          <w:t>板开发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_Toc346200280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81" w:history="1">
        <w:r w:rsidR="00AC7465" w:rsidRPr="00DF1238">
          <w:rPr>
            <w:rStyle w:val="aa"/>
            <w:noProof/>
            <w:lang w:eastAsia="zh-CN"/>
          </w:rPr>
          <w:t>3.2.</w:t>
        </w:r>
        <w:r w:rsidR="00AC7465" w:rsidRPr="00DF1238">
          <w:rPr>
            <w:rStyle w:val="aa"/>
            <w:rFonts w:hint="eastAsia"/>
            <w:noProof/>
            <w:lang w:eastAsia="zh-CN"/>
          </w:rPr>
          <w:t>移动网关（即手机）开发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_Toc346200281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82" w:history="1">
        <w:r w:rsidR="00AC7465" w:rsidRPr="00DF1238">
          <w:rPr>
            <w:rStyle w:val="aa"/>
            <w:noProof/>
            <w:lang w:eastAsia="zh-CN"/>
          </w:rPr>
          <w:t>3.3.</w:t>
        </w:r>
        <w:r w:rsidR="00AC7465" w:rsidRPr="00DF1238">
          <w:rPr>
            <w:rStyle w:val="aa"/>
            <w:rFonts w:hint="eastAsia"/>
            <w:noProof/>
            <w:lang w:eastAsia="zh-CN"/>
          </w:rPr>
          <w:t>应用数据平台开发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_Toc346200282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46200283" w:history="1">
        <w:r w:rsidR="00AC7465" w:rsidRPr="00DF1238">
          <w:rPr>
            <w:rStyle w:val="aa"/>
            <w:noProof/>
            <w:lang w:eastAsia="zh-CN"/>
          </w:rPr>
          <w:t>3.4.</w:t>
        </w:r>
        <w:r w:rsidR="00AC7465" w:rsidRPr="00DF1238">
          <w:rPr>
            <w:rStyle w:val="aa"/>
            <w:rFonts w:hint="eastAsia"/>
            <w:noProof/>
            <w:lang w:eastAsia="zh-CN"/>
          </w:rPr>
          <w:t>网页应用程序开发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_Toc346200283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24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84" w:history="1">
        <w:r w:rsidR="00AC7465" w:rsidRPr="00DF1238">
          <w:rPr>
            <w:rStyle w:val="aa"/>
            <w:noProof/>
            <w:lang w:eastAsia="zh-CN"/>
          </w:rPr>
          <w:t>4.</w:t>
        </w:r>
        <w:r w:rsidR="00AC7465" w:rsidRPr="00DF1238">
          <w:rPr>
            <w:rStyle w:val="aa"/>
            <w:rFonts w:hint="eastAsia"/>
            <w:noProof/>
            <w:lang w:eastAsia="zh-CN"/>
          </w:rPr>
          <w:t>进度安排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_Toc346200284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25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85" w:history="1">
        <w:r w:rsidR="00AC7465" w:rsidRPr="00DF1238">
          <w:rPr>
            <w:rStyle w:val="aa"/>
            <w:rFonts w:hint="eastAsia"/>
            <w:noProof/>
            <w:lang w:eastAsia="zh-CN"/>
          </w:rPr>
          <w:t>参考文献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_Toc346200285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26</w:t>
        </w:r>
        <w:r w:rsidR="00AC7465">
          <w:rPr>
            <w:noProof/>
            <w:webHidden/>
          </w:rPr>
          <w:fldChar w:fldCharType="end"/>
        </w:r>
      </w:hyperlink>
    </w:p>
    <w:p w:rsidR="00AC7465" w:rsidRDefault="00B035D1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346200286" w:history="1">
        <w:r w:rsidR="00AC7465" w:rsidRPr="00DF1238">
          <w:rPr>
            <w:rStyle w:val="aa"/>
            <w:rFonts w:hint="eastAsia"/>
            <w:noProof/>
          </w:rPr>
          <w:t>术语</w:t>
        </w:r>
        <w:r w:rsidR="00AC7465" w:rsidRPr="00DF1238">
          <w:rPr>
            <w:rStyle w:val="aa"/>
            <w:noProof/>
          </w:rPr>
          <w:t>&amp;</w:t>
        </w:r>
        <w:r w:rsidR="00AC7465" w:rsidRPr="00DF1238">
          <w:rPr>
            <w:rStyle w:val="aa"/>
            <w:rFonts w:hint="eastAsia"/>
            <w:noProof/>
          </w:rPr>
          <w:t>缩略词</w:t>
        </w:r>
        <w:r w:rsidR="00AC7465">
          <w:rPr>
            <w:noProof/>
            <w:webHidden/>
          </w:rPr>
          <w:tab/>
        </w:r>
        <w:r w:rsidR="00AC7465">
          <w:rPr>
            <w:noProof/>
            <w:webHidden/>
          </w:rPr>
          <w:fldChar w:fldCharType="begin"/>
        </w:r>
        <w:r w:rsidR="00AC7465">
          <w:rPr>
            <w:noProof/>
            <w:webHidden/>
          </w:rPr>
          <w:instrText xml:space="preserve"> PAGEREF _Toc346200286 \h </w:instrText>
        </w:r>
        <w:r w:rsidR="00AC7465">
          <w:rPr>
            <w:noProof/>
            <w:webHidden/>
          </w:rPr>
        </w:r>
        <w:r w:rsidR="00AC7465">
          <w:rPr>
            <w:noProof/>
            <w:webHidden/>
          </w:rPr>
          <w:fldChar w:fldCharType="separate"/>
        </w:r>
        <w:r w:rsidR="008B7A2D">
          <w:rPr>
            <w:noProof/>
            <w:webHidden/>
          </w:rPr>
          <w:t>27</w:t>
        </w:r>
        <w:r w:rsidR="00AC7465">
          <w:rPr>
            <w:noProof/>
            <w:webHidden/>
          </w:rPr>
          <w:fldChar w:fldCharType="end"/>
        </w:r>
      </w:hyperlink>
    </w:p>
    <w:p w:rsidR="00DC7046" w:rsidRPr="004163C6" w:rsidRDefault="00101897" w:rsidP="00DB29B5">
      <w:pPr>
        <w:pStyle w:val="11"/>
        <w:rPr>
          <w:lang w:eastAsia="zh-CN"/>
        </w:rPr>
      </w:pPr>
      <w:r>
        <w:rPr>
          <w:lang w:eastAsia="zh-CN"/>
        </w:rPr>
        <w:lastRenderedPageBreak/>
        <w:fldChar w:fldCharType="end"/>
      </w:r>
      <w:bookmarkStart w:id="5" w:name="_Toc346200247"/>
      <w:r w:rsidR="00DB29B5">
        <w:rPr>
          <w:rFonts w:hint="eastAsia"/>
          <w:lang w:eastAsia="zh-CN"/>
        </w:rPr>
        <w:t>1.</w:t>
      </w:r>
      <w:r w:rsidR="00C827FF">
        <w:rPr>
          <w:rFonts w:hint="eastAsia"/>
          <w:lang w:eastAsia="zh-CN"/>
        </w:rPr>
        <w:t>系统设计</w:t>
      </w:r>
      <w:bookmarkEnd w:id="5"/>
    </w:p>
    <w:p w:rsidR="009C32E2" w:rsidRPr="009C32E2" w:rsidRDefault="009C32E2" w:rsidP="00E227EC">
      <w:pPr>
        <w:pStyle w:val="af6"/>
        <w:keepNext/>
        <w:widowControl/>
        <w:numPr>
          <w:ilvl w:val="0"/>
          <w:numId w:val="30"/>
        </w:numPr>
        <w:spacing w:before="240" w:after="60"/>
        <w:ind w:firstLineChars="0"/>
        <w:jc w:val="left"/>
        <w:outlineLvl w:val="1"/>
        <w:rPr>
          <w:rFonts w:ascii="Arial" w:eastAsia="微软雅黑" w:hAnsi="Arial" w:cs="Arial"/>
          <w:b/>
          <w:bCs/>
          <w:iCs/>
          <w:vanish/>
          <w:kern w:val="0"/>
          <w:sz w:val="28"/>
          <w:szCs w:val="28"/>
          <w:lang w:eastAsia="en-GB"/>
        </w:rPr>
      </w:pPr>
      <w:bookmarkStart w:id="6" w:name="_Toc311586198"/>
      <w:bookmarkStart w:id="7" w:name="_Toc312068201"/>
      <w:bookmarkStart w:id="8" w:name="_Toc312228546"/>
      <w:bookmarkStart w:id="9" w:name="_Toc345508074"/>
      <w:bookmarkStart w:id="10" w:name="_Toc345880723"/>
      <w:bookmarkStart w:id="11" w:name="_Toc345934500"/>
      <w:bookmarkStart w:id="12" w:name="_Toc346114264"/>
      <w:bookmarkStart w:id="13" w:name="_Toc346114332"/>
      <w:bookmarkStart w:id="14" w:name="_Toc346114524"/>
      <w:bookmarkStart w:id="15" w:name="_Toc346192445"/>
      <w:bookmarkStart w:id="16" w:name="_Toc346192508"/>
      <w:bookmarkStart w:id="17" w:name="_Toc346200248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F56DD6" w:rsidRDefault="001A1B32" w:rsidP="00E227EC">
      <w:pPr>
        <w:pStyle w:val="21"/>
        <w:numPr>
          <w:ilvl w:val="1"/>
          <w:numId w:val="30"/>
        </w:numPr>
        <w:jc w:val="left"/>
        <w:rPr>
          <w:lang w:eastAsia="zh-CN"/>
        </w:rPr>
      </w:pPr>
      <w:bookmarkStart w:id="18" w:name="_Toc346200249"/>
      <w:r>
        <w:rPr>
          <w:rFonts w:hint="eastAsia"/>
          <w:lang w:eastAsia="zh-CN"/>
        </w:rPr>
        <w:t>总体设计框图</w:t>
      </w:r>
      <w:bookmarkEnd w:id="18"/>
    </w:p>
    <w:p w:rsidR="00733350" w:rsidRDefault="008C4A39" w:rsidP="00DB4A79">
      <w:pPr>
        <w:pStyle w:val="af2"/>
        <w:rPr>
          <w:lang w:eastAsia="zh-CN"/>
        </w:rPr>
      </w:pPr>
      <w:r>
        <w:object w:dxaOrig="8446" w:dyaOrig="9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456pt" o:ole="">
            <v:imagedata r:id="rId10" o:title=""/>
          </v:shape>
          <o:OLEObject Type="Embed" ProgID="Visio.Drawing.11" ShapeID="_x0000_i1025" DrawAspect="Content" ObjectID="_1424612695" r:id="rId11"/>
        </w:object>
      </w:r>
    </w:p>
    <w:p w:rsidR="00A3653A" w:rsidRDefault="00A3653A" w:rsidP="00A3653A">
      <w:pPr>
        <w:pStyle w:val="af2"/>
        <w:rPr>
          <w:lang w:eastAsia="zh-CN"/>
        </w:rPr>
      </w:pPr>
      <w:r w:rsidRPr="00A3653A">
        <w:rPr>
          <w:rFonts w:hint="eastAsia"/>
          <w:lang w:eastAsia="zh-CN"/>
        </w:rPr>
        <w:t>图</w:t>
      </w:r>
      <w:r w:rsidRPr="00A3653A">
        <w:rPr>
          <w:rFonts w:hint="eastAsia"/>
          <w:lang w:eastAsia="zh-CN"/>
        </w:rPr>
        <w:t>1.1</w:t>
      </w:r>
    </w:p>
    <w:p w:rsidR="004C7C21" w:rsidRDefault="004D59AA" w:rsidP="007D4E97">
      <w:pPr>
        <w:pStyle w:val="a7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C7C21">
        <w:rPr>
          <w:rFonts w:hint="eastAsia"/>
        </w:rPr>
        <w:t>远程读取数据</w:t>
      </w:r>
    </w:p>
    <w:p w:rsidR="007D4E97" w:rsidRDefault="00E540DC" w:rsidP="007D4E97">
      <w:pPr>
        <w:pStyle w:val="a7"/>
        <w:ind w:firstLine="420"/>
      </w:pPr>
      <w:r>
        <w:rPr>
          <w:rFonts w:hint="eastAsia"/>
        </w:rPr>
        <w:t>信息采集</w:t>
      </w:r>
      <w:r w:rsidR="007D4E97">
        <w:rPr>
          <w:rFonts w:hint="eastAsia"/>
        </w:rPr>
        <w:t>模块</w:t>
      </w:r>
      <w:r>
        <w:rPr>
          <w:rFonts w:hint="eastAsia"/>
        </w:rPr>
        <w:t>采集核辐射剂量信息和</w:t>
      </w:r>
      <w:r>
        <w:rPr>
          <w:rFonts w:hint="eastAsia"/>
        </w:rPr>
        <w:t>GPS</w:t>
      </w:r>
      <w:r>
        <w:rPr>
          <w:rFonts w:hint="eastAsia"/>
        </w:rPr>
        <w:t>信息，并将信息传送给移动网关，移动网关将信息传至平台</w:t>
      </w:r>
      <w:r w:rsidR="007D4E97">
        <w:rPr>
          <w:rFonts w:hint="eastAsia"/>
        </w:rPr>
        <w:t>。</w:t>
      </w:r>
      <w:r>
        <w:rPr>
          <w:rFonts w:hint="eastAsia"/>
        </w:rPr>
        <w:t>应用</w:t>
      </w:r>
      <w:r w:rsidR="004D59AA">
        <w:rPr>
          <w:rFonts w:hint="eastAsia"/>
        </w:rPr>
        <w:t>模块</w:t>
      </w:r>
      <w:r>
        <w:rPr>
          <w:rFonts w:hint="eastAsia"/>
        </w:rPr>
        <w:t>调用平台数据，从而远程读取核辐射剂量值和对应的</w:t>
      </w:r>
      <w:r>
        <w:rPr>
          <w:rFonts w:hint="eastAsia"/>
        </w:rPr>
        <w:t>GPS</w:t>
      </w:r>
      <w:r>
        <w:rPr>
          <w:rFonts w:hint="eastAsia"/>
        </w:rPr>
        <w:t>信息。</w:t>
      </w:r>
    </w:p>
    <w:p w:rsidR="004D59AA" w:rsidRDefault="004D59AA" w:rsidP="007D4E97">
      <w:pPr>
        <w:pStyle w:val="a7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C7C21">
        <w:rPr>
          <w:rFonts w:hint="eastAsia"/>
        </w:rPr>
        <w:t>远程控制小车</w:t>
      </w:r>
    </w:p>
    <w:p w:rsidR="004C7C21" w:rsidRPr="00A3653A" w:rsidRDefault="004C7C21" w:rsidP="007D4E97">
      <w:pPr>
        <w:pStyle w:val="a7"/>
        <w:ind w:firstLine="420"/>
      </w:pPr>
      <w:r>
        <w:rPr>
          <w:rFonts w:hint="eastAsia"/>
        </w:rPr>
        <w:lastRenderedPageBreak/>
        <w:t>应用模块发送指令给平台，平台将指令信息继而传送给移动网关，移动网关将控制指令传至移动采集信息模块，从而控制小车</w:t>
      </w:r>
    </w:p>
    <w:p w:rsidR="00733350" w:rsidRDefault="00733350" w:rsidP="00E624F5">
      <w:pPr>
        <w:pStyle w:val="21"/>
        <w:numPr>
          <w:ilvl w:val="1"/>
          <w:numId w:val="30"/>
        </w:numPr>
        <w:rPr>
          <w:lang w:eastAsia="zh-CN"/>
        </w:rPr>
      </w:pPr>
      <w:bookmarkStart w:id="19" w:name="_Toc346200250"/>
      <w:r>
        <w:rPr>
          <w:rFonts w:hint="eastAsia"/>
          <w:lang w:eastAsia="zh-CN"/>
        </w:rPr>
        <w:t>各个模块设计</w:t>
      </w:r>
      <w:bookmarkEnd w:id="19"/>
    </w:p>
    <w:p w:rsidR="00A3653A" w:rsidRDefault="00C2578C" w:rsidP="00A3653A">
      <w:pPr>
        <w:pStyle w:val="30"/>
        <w:numPr>
          <w:ilvl w:val="2"/>
          <w:numId w:val="30"/>
        </w:numPr>
        <w:rPr>
          <w:lang w:eastAsia="zh-CN"/>
        </w:rPr>
      </w:pPr>
      <w:bookmarkStart w:id="20" w:name="_Toc346200251"/>
      <w:r>
        <w:rPr>
          <w:rFonts w:hint="eastAsia"/>
          <w:lang w:eastAsia="zh-CN"/>
        </w:rPr>
        <w:t>移动采集信息</w:t>
      </w:r>
      <w:r w:rsidR="00A3653A">
        <w:rPr>
          <w:rFonts w:hint="eastAsia"/>
          <w:lang w:eastAsia="zh-CN"/>
        </w:rPr>
        <w:t>模块</w:t>
      </w:r>
      <w:bookmarkEnd w:id="20"/>
    </w:p>
    <w:p w:rsidR="000A3EEF" w:rsidRDefault="00497B38" w:rsidP="00E877C4">
      <w:pPr>
        <w:pStyle w:val="af2"/>
        <w:rPr>
          <w:lang w:eastAsia="zh-CN"/>
        </w:rPr>
      </w:pPr>
      <w:r w:rsidRPr="00E877C4">
        <w:object w:dxaOrig="6574" w:dyaOrig="2039">
          <v:shape id="_x0000_i1026" type="#_x0000_t75" style="width:327.75pt;height:102pt" o:ole="">
            <v:imagedata r:id="rId12" o:title=""/>
          </v:shape>
          <o:OLEObject Type="Embed" ProgID="Visio.Drawing.11" ShapeID="_x0000_i1026" DrawAspect="Content" ObjectID="_1424612696" r:id="rId13"/>
        </w:object>
      </w:r>
    </w:p>
    <w:p w:rsidR="00E877C4" w:rsidRDefault="00E877C4" w:rsidP="00E877C4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1.2.1</w:t>
      </w:r>
    </w:p>
    <w:p w:rsidR="000A3EEF" w:rsidRDefault="000A3EEF" w:rsidP="000A3EEF">
      <w:pPr>
        <w:rPr>
          <w:lang w:eastAsia="zh-CN"/>
        </w:rPr>
      </w:pPr>
    </w:p>
    <w:p w:rsidR="000A3EEF" w:rsidRDefault="00083653" w:rsidP="00083653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bookmarkStart w:id="21" w:name="OLE_LINK3"/>
      <w:bookmarkStart w:id="22" w:name="OLE_LINK4"/>
      <w:proofErr w:type="spellStart"/>
      <w:r w:rsidR="00487328">
        <w:rPr>
          <w:rFonts w:hint="eastAsia"/>
          <w:lang w:eastAsia="zh-CN"/>
        </w:rPr>
        <w:t>Wifi</w:t>
      </w:r>
      <w:proofErr w:type="spellEnd"/>
      <w:r w:rsidR="00487328">
        <w:rPr>
          <w:rFonts w:hint="eastAsia"/>
          <w:lang w:eastAsia="zh-CN"/>
        </w:rPr>
        <w:t>模块向</w:t>
      </w:r>
      <w:proofErr w:type="spellStart"/>
      <w:r w:rsidR="00487328">
        <w:rPr>
          <w:rFonts w:hint="eastAsia"/>
          <w:lang w:eastAsia="zh-CN"/>
        </w:rPr>
        <w:t>Arduino</w:t>
      </w:r>
      <w:proofErr w:type="spellEnd"/>
      <w:r w:rsidR="00487328">
        <w:rPr>
          <w:rFonts w:hint="eastAsia"/>
          <w:lang w:eastAsia="zh-CN"/>
        </w:rPr>
        <w:t>发送指令，</w:t>
      </w:r>
      <w:proofErr w:type="spellStart"/>
      <w:r w:rsidR="000A3EEF">
        <w:rPr>
          <w:rFonts w:hint="eastAsia"/>
          <w:lang w:eastAsia="zh-CN"/>
        </w:rPr>
        <w:t>Arduino</w:t>
      </w:r>
      <w:proofErr w:type="spellEnd"/>
      <w:proofErr w:type="gramStart"/>
      <w:r w:rsidR="000A3EEF">
        <w:rPr>
          <w:rFonts w:hint="eastAsia"/>
          <w:lang w:eastAsia="zh-CN"/>
        </w:rPr>
        <w:t>板通过</w:t>
      </w:r>
      <w:proofErr w:type="gramEnd"/>
      <w:r w:rsidR="000A3EEF">
        <w:rPr>
          <w:rFonts w:hint="eastAsia"/>
          <w:lang w:eastAsia="zh-CN"/>
        </w:rPr>
        <w:t>PWM</w:t>
      </w:r>
      <w:r w:rsidR="000A3EEF">
        <w:rPr>
          <w:rFonts w:hint="eastAsia"/>
          <w:lang w:eastAsia="zh-CN"/>
        </w:rPr>
        <w:t>端口向小车驱动发送</w:t>
      </w:r>
      <w:r w:rsidR="000A3EEF">
        <w:rPr>
          <w:rFonts w:hint="eastAsia"/>
          <w:lang w:eastAsia="zh-CN"/>
        </w:rPr>
        <w:t>PWM</w:t>
      </w:r>
      <w:r w:rsidR="000A3EEF">
        <w:rPr>
          <w:rFonts w:hint="eastAsia"/>
          <w:lang w:eastAsia="zh-CN"/>
        </w:rPr>
        <w:t>波，控制小车的前进、后退、转弯等操作。</w:t>
      </w:r>
    </w:p>
    <w:p w:rsidR="000A3EEF" w:rsidRPr="000A3EEF" w:rsidRDefault="00083653" w:rsidP="00083653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proofErr w:type="spellStart"/>
      <w:r w:rsidR="00662221">
        <w:rPr>
          <w:rFonts w:hint="eastAsia"/>
          <w:lang w:eastAsia="zh-CN"/>
        </w:rPr>
        <w:t>Arduino</w:t>
      </w:r>
      <w:proofErr w:type="spellEnd"/>
      <w:proofErr w:type="gramStart"/>
      <w:r w:rsidR="00662221">
        <w:rPr>
          <w:rFonts w:hint="eastAsia"/>
          <w:lang w:eastAsia="zh-CN"/>
        </w:rPr>
        <w:t>板</w:t>
      </w:r>
      <w:r w:rsidR="00487328">
        <w:rPr>
          <w:rFonts w:hint="eastAsia"/>
          <w:lang w:eastAsia="zh-CN"/>
        </w:rPr>
        <w:t>通过</w:t>
      </w:r>
      <w:proofErr w:type="gramEnd"/>
      <w:r w:rsidR="00487328">
        <w:rPr>
          <w:rFonts w:hint="eastAsia"/>
          <w:lang w:eastAsia="zh-CN"/>
        </w:rPr>
        <w:t>模拟口读取核辐射检测管检测到的核辐射剂量值，并将值传给</w:t>
      </w:r>
      <w:proofErr w:type="spellStart"/>
      <w:r w:rsidR="00487328">
        <w:rPr>
          <w:rFonts w:hint="eastAsia"/>
          <w:lang w:eastAsia="zh-CN"/>
        </w:rPr>
        <w:t>Wifi</w:t>
      </w:r>
      <w:proofErr w:type="spellEnd"/>
      <w:r w:rsidR="00487328">
        <w:rPr>
          <w:rFonts w:hint="eastAsia"/>
          <w:lang w:eastAsia="zh-CN"/>
        </w:rPr>
        <w:t>模块</w:t>
      </w:r>
    </w:p>
    <w:p w:rsidR="00A3653A" w:rsidRDefault="00E877C4" w:rsidP="00A3653A">
      <w:pPr>
        <w:pStyle w:val="30"/>
        <w:numPr>
          <w:ilvl w:val="2"/>
          <w:numId w:val="30"/>
        </w:numPr>
        <w:rPr>
          <w:lang w:eastAsia="zh-CN"/>
        </w:rPr>
      </w:pPr>
      <w:bookmarkStart w:id="23" w:name="_Toc346200252"/>
      <w:bookmarkEnd w:id="21"/>
      <w:bookmarkEnd w:id="22"/>
      <w:r>
        <w:rPr>
          <w:rFonts w:hint="eastAsia"/>
          <w:lang w:eastAsia="zh-CN"/>
        </w:rPr>
        <w:t>移动网关</w:t>
      </w:r>
      <w:proofErr w:type="spellStart"/>
      <w:r w:rsidR="00A3653A">
        <w:rPr>
          <w:rFonts w:hint="eastAsia"/>
        </w:rPr>
        <w:t>模块</w:t>
      </w:r>
      <w:bookmarkEnd w:id="23"/>
      <w:proofErr w:type="spellEnd"/>
    </w:p>
    <w:p w:rsidR="006172E1" w:rsidRDefault="00E877C4" w:rsidP="00DB4A79">
      <w:pPr>
        <w:pStyle w:val="af2"/>
        <w:rPr>
          <w:lang w:eastAsia="zh-CN"/>
        </w:rPr>
      </w:pPr>
      <w:r>
        <w:object w:dxaOrig="4137" w:dyaOrig="2436">
          <v:shape id="_x0000_i1027" type="#_x0000_t75" style="width:207pt;height:121.5pt" o:ole="">
            <v:imagedata r:id="rId14" o:title=""/>
          </v:shape>
          <o:OLEObject Type="Embed" ProgID="Visio.Drawing.11" ShapeID="_x0000_i1027" DrawAspect="Content" ObjectID="_1424612697" r:id="rId15"/>
        </w:object>
      </w:r>
    </w:p>
    <w:p w:rsidR="00E877C4" w:rsidRDefault="00E877C4" w:rsidP="00DB4A79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1.2.2</w:t>
      </w:r>
    </w:p>
    <w:p w:rsidR="00AB21CD" w:rsidRDefault="00AB21CD" w:rsidP="006172E1">
      <w:pPr>
        <w:rPr>
          <w:lang w:eastAsia="zh-CN"/>
        </w:rPr>
      </w:pPr>
    </w:p>
    <w:p w:rsidR="00AB21CD" w:rsidRDefault="00083653" w:rsidP="00083653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E877C4">
        <w:rPr>
          <w:rFonts w:hint="eastAsia"/>
          <w:lang w:eastAsia="zh-CN"/>
        </w:rPr>
        <w:t>移动网关通过</w:t>
      </w:r>
      <w:proofErr w:type="spellStart"/>
      <w:r w:rsidR="00E877C4">
        <w:rPr>
          <w:rFonts w:hint="eastAsia"/>
          <w:lang w:eastAsia="zh-CN"/>
        </w:rPr>
        <w:t>Wifi</w:t>
      </w:r>
      <w:proofErr w:type="spellEnd"/>
      <w:r w:rsidR="00E877C4">
        <w:rPr>
          <w:rFonts w:hint="eastAsia"/>
          <w:lang w:eastAsia="zh-CN"/>
        </w:rPr>
        <w:t>获取移动采集信息模块传送的核辐射剂量数据信息，通过</w:t>
      </w:r>
      <w:r w:rsidR="00E877C4">
        <w:rPr>
          <w:rFonts w:hint="eastAsia"/>
          <w:lang w:eastAsia="zh-CN"/>
        </w:rPr>
        <w:t>GPS</w:t>
      </w:r>
      <w:r w:rsidR="00E877C4">
        <w:rPr>
          <w:rFonts w:hint="eastAsia"/>
          <w:lang w:eastAsia="zh-CN"/>
        </w:rPr>
        <w:t>芯片获取地理位置信息，并将数据保存传给平台。</w:t>
      </w:r>
    </w:p>
    <w:p w:rsidR="00AB21CD" w:rsidRPr="006172E1" w:rsidRDefault="00083653" w:rsidP="00083653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 w:rsidR="00E877C4">
        <w:rPr>
          <w:rFonts w:hint="eastAsia"/>
          <w:lang w:eastAsia="zh-CN"/>
        </w:rPr>
        <w:t>移动网关从平台得到控制小车指令的数据信息，通过</w:t>
      </w:r>
      <w:proofErr w:type="spellStart"/>
      <w:r w:rsidR="00E877C4">
        <w:rPr>
          <w:rFonts w:hint="eastAsia"/>
          <w:lang w:eastAsia="zh-CN"/>
        </w:rPr>
        <w:t>wifi</w:t>
      </w:r>
      <w:proofErr w:type="spellEnd"/>
      <w:r w:rsidR="00E877C4">
        <w:rPr>
          <w:rFonts w:hint="eastAsia"/>
          <w:lang w:eastAsia="zh-CN"/>
        </w:rPr>
        <w:t>发送指令至移动采集信息模块（</w:t>
      </w:r>
      <w:proofErr w:type="spellStart"/>
      <w:r w:rsidR="00E877C4">
        <w:rPr>
          <w:rFonts w:hint="eastAsia"/>
          <w:lang w:eastAsia="zh-CN"/>
        </w:rPr>
        <w:t>Arduino</w:t>
      </w:r>
      <w:proofErr w:type="spellEnd"/>
      <w:r w:rsidR="00E877C4">
        <w:rPr>
          <w:rFonts w:hint="eastAsia"/>
          <w:lang w:eastAsia="zh-CN"/>
        </w:rPr>
        <w:t>），从而达到控制小车的目的。</w:t>
      </w:r>
    </w:p>
    <w:p w:rsidR="00A3653A" w:rsidRDefault="003C1711" w:rsidP="005A1092">
      <w:pPr>
        <w:pStyle w:val="30"/>
        <w:numPr>
          <w:ilvl w:val="2"/>
          <w:numId w:val="30"/>
        </w:numPr>
        <w:rPr>
          <w:lang w:eastAsia="zh-CN"/>
        </w:rPr>
      </w:pPr>
      <w:bookmarkStart w:id="24" w:name="_Toc346200253"/>
      <w:r>
        <w:rPr>
          <w:rFonts w:hint="eastAsia"/>
          <w:lang w:eastAsia="zh-CN"/>
        </w:rPr>
        <w:lastRenderedPageBreak/>
        <w:t>平台</w:t>
      </w:r>
      <w:bookmarkEnd w:id="24"/>
    </w:p>
    <w:p w:rsidR="005A1092" w:rsidRDefault="008C4A39" w:rsidP="00DB4A79">
      <w:pPr>
        <w:pStyle w:val="af2"/>
        <w:rPr>
          <w:lang w:eastAsia="zh-CN"/>
        </w:rPr>
      </w:pPr>
      <w:r>
        <w:object w:dxaOrig="5724" w:dyaOrig="1756">
          <v:shape id="_x0000_i1028" type="#_x0000_t75" style="width:286.5pt;height:87.75pt" o:ole="">
            <v:imagedata r:id="rId16" o:title=""/>
          </v:shape>
          <o:OLEObject Type="Embed" ProgID="Visio.Drawing.11" ShapeID="_x0000_i1028" DrawAspect="Content" ObjectID="_1424612698" r:id="rId17"/>
        </w:object>
      </w:r>
    </w:p>
    <w:p w:rsidR="00544563" w:rsidRDefault="00544563" w:rsidP="00DB4A79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1.2.3</w:t>
      </w:r>
    </w:p>
    <w:p w:rsidR="005A1092" w:rsidRDefault="005A1092" w:rsidP="005A1092">
      <w:pPr>
        <w:rPr>
          <w:lang w:eastAsia="zh-CN"/>
        </w:rPr>
      </w:pPr>
    </w:p>
    <w:p w:rsidR="00775424" w:rsidRDefault="00544563" w:rsidP="0021445A">
      <w:pPr>
        <w:pStyle w:val="af6"/>
        <w:numPr>
          <w:ilvl w:val="0"/>
          <w:numId w:val="47"/>
        </w:numPr>
        <w:ind w:firstLineChars="0"/>
      </w:pPr>
      <w:bookmarkStart w:id="25" w:name="OLE_LINK1"/>
      <w:bookmarkStart w:id="26" w:name="OLE_LINK2"/>
      <w:r>
        <w:rPr>
          <w:rFonts w:hint="eastAsia"/>
        </w:rPr>
        <w:t>平台保存移动网关采集到的核辐射剂量和</w:t>
      </w:r>
      <w:r>
        <w:rPr>
          <w:rFonts w:hint="eastAsia"/>
        </w:rPr>
        <w:t>GPS</w:t>
      </w:r>
      <w:r>
        <w:rPr>
          <w:rFonts w:hint="eastAsia"/>
        </w:rPr>
        <w:t>信息，平台中转应用发送的控制小车指令信息。</w:t>
      </w:r>
    </w:p>
    <w:p w:rsidR="0021445A" w:rsidRDefault="0021445A" w:rsidP="0021445A">
      <w:pPr>
        <w:pStyle w:val="af6"/>
        <w:numPr>
          <w:ilvl w:val="0"/>
          <w:numId w:val="47"/>
        </w:numPr>
        <w:ind w:firstLineChars="0"/>
      </w:pPr>
      <w:r>
        <w:rPr>
          <w:rFonts w:hint="eastAsia"/>
        </w:rPr>
        <w:t>基础平台向小车收到配置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>，保存采集到的基本数据和控制小车指令的数据信息。</w:t>
      </w:r>
    </w:p>
    <w:p w:rsidR="0021445A" w:rsidRDefault="0021445A" w:rsidP="0021445A">
      <w:pPr>
        <w:pStyle w:val="af6"/>
        <w:numPr>
          <w:ilvl w:val="0"/>
          <w:numId w:val="47"/>
        </w:numPr>
        <w:ind w:firstLineChars="0"/>
      </w:pPr>
      <w:r>
        <w:rPr>
          <w:rFonts w:hint="eastAsia"/>
        </w:rPr>
        <w:t>应用数据平台提供采集活动的注册。</w:t>
      </w:r>
    </w:p>
    <w:p w:rsidR="0021445A" w:rsidRDefault="0021445A" w:rsidP="0021445A">
      <w:pPr>
        <w:pStyle w:val="af6"/>
        <w:numPr>
          <w:ilvl w:val="0"/>
          <w:numId w:val="47"/>
        </w:numPr>
        <w:ind w:firstLineChars="0"/>
      </w:pPr>
      <w:r>
        <w:rPr>
          <w:rFonts w:hint="eastAsia"/>
        </w:rPr>
        <w:t>基础平台和应用数据平台联合完成数据的采集活动。</w:t>
      </w:r>
    </w:p>
    <w:p w:rsidR="003C1711" w:rsidRDefault="003C1711" w:rsidP="00A336DC">
      <w:pPr>
        <w:pStyle w:val="30"/>
        <w:numPr>
          <w:ilvl w:val="2"/>
          <w:numId w:val="30"/>
        </w:numPr>
        <w:rPr>
          <w:lang w:eastAsia="zh-CN"/>
        </w:rPr>
      </w:pPr>
      <w:bookmarkStart w:id="27" w:name="_Toc346200254"/>
      <w:bookmarkEnd w:id="25"/>
      <w:bookmarkEnd w:id="26"/>
      <w:r>
        <w:rPr>
          <w:rFonts w:hint="eastAsia"/>
          <w:lang w:eastAsia="zh-CN"/>
        </w:rPr>
        <w:t>应用模块</w:t>
      </w:r>
      <w:bookmarkEnd w:id="27"/>
    </w:p>
    <w:p w:rsidR="007A5923" w:rsidRDefault="007A5923" w:rsidP="007A5923">
      <w:pPr>
        <w:pStyle w:val="af2"/>
        <w:rPr>
          <w:lang w:eastAsia="zh-CN"/>
        </w:rPr>
      </w:pPr>
      <w:r>
        <w:object w:dxaOrig="2323" w:dyaOrig="1756">
          <v:shape id="_x0000_i1029" type="#_x0000_t75" style="width:116.25pt;height:87.75pt" o:ole="">
            <v:imagedata r:id="rId18" o:title=""/>
          </v:shape>
          <o:OLEObject Type="Embed" ProgID="Visio.Drawing.11" ShapeID="_x0000_i1029" DrawAspect="Content" ObjectID="_1424612699" r:id="rId19"/>
        </w:object>
      </w:r>
    </w:p>
    <w:p w:rsidR="007A5923" w:rsidRDefault="007A5923" w:rsidP="007A5923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1.2.4</w:t>
      </w:r>
    </w:p>
    <w:p w:rsidR="007C48B2" w:rsidRPr="007C48B2" w:rsidRDefault="007C48B2" w:rsidP="00A91328">
      <w:pPr>
        <w:rPr>
          <w:b/>
          <w:lang w:eastAsia="zh-CN"/>
        </w:rPr>
      </w:pPr>
      <w:r w:rsidRPr="007C48B2">
        <w:rPr>
          <w:rFonts w:hint="eastAsia"/>
          <w:b/>
          <w:lang w:eastAsia="zh-CN"/>
        </w:rPr>
        <w:t>方案</w:t>
      </w:r>
      <w:proofErr w:type="gramStart"/>
      <w:r w:rsidRPr="007C48B2">
        <w:rPr>
          <w:rFonts w:hint="eastAsia"/>
          <w:b/>
          <w:lang w:eastAsia="zh-CN"/>
        </w:rPr>
        <w:t>一</w:t>
      </w:r>
      <w:proofErr w:type="gramEnd"/>
      <w:r w:rsidRPr="007C48B2">
        <w:rPr>
          <w:rFonts w:hint="eastAsia"/>
          <w:b/>
          <w:lang w:eastAsia="zh-CN"/>
        </w:rPr>
        <w:t>：</w:t>
      </w:r>
      <w:r>
        <w:rPr>
          <w:rFonts w:hint="eastAsia"/>
          <w:b/>
          <w:lang w:eastAsia="zh-CN"/>
        </w:rPr>
        <w:t>网页形式</w:t>
      </w:r>
      <w:r w:rsidR="008B542D">
        <w:rPr>
          <w:rFonts w:hint="eastAsia"/>
          <w:b/>
          <w:lang w:eastAsia="zh-CN"/>
        </w:rPr>
        <w:t>（通用性较强）</w:t>
      </w:r>
      <w:r w:rsidR="004742DF">
        <w:rPr>
          <w:rFonts w:hint="eastAsia"/>
          <w:b/>
          <w:lang w:eastAsia="zh-CN"/>
        </w:rPr>
        <w:t>，首选</w:t>
      </w:r>
    </w:p>
    <w:p w:rsidR="00A91328" w:rsidRDefault="00A91328" w:rsidP="00A91328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7C48B2">
        <w:rPr>
          <w:rFonts w:hint="eastAsia"/>
          <w:lang w:eastAsia="zh-CN"/>
        </w:rPr>
        <w:t>开发应用，以网页的形式读取核辐射监测信息。</w:t>
      </w:r>
    </w:p>
    <w:p w:rsidR="007C48B2" w:rsidRDefault="007C48B2" w:rsidP="00A91328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、以网页形式远程控制小车。</w:t>
      </w:r>
      <w:r w:rsidR="00D74F01">
        <w:rPr>
          <w:rFonts w:hint="eastAsia"/>
          <w:lang w:eastAsia="zh-CN"/>
        </w:rPr>
        <w:t>控制小车可以通过按键形式</w:t>
      </w:r>
      <w:r w:rsidR="001202B3">
        <w:rPr>
          <w:rFonts w:hint="eastAsia"/>
          <w:lang w:eastAsia="zh-CN"/>
        </w:rPr>
        <w:t>。</w:t>
      </w:r>
    </w:p>
    <w:p w:rsidR="007C48B2" w:rsidRDefault="007C48B2" w:rsidP="00A91328">
      <w:pPr>
        <w:rPr>
          <w:b/>
          <w:lang w:eastAsia="zh-CN"/>
        </w:rPr>
      </w:pPr>
      <w:r w:rsidRPr="007C48B2">
        <w:rPr>
          <w:rFonts w:hint="eastAsia"/>
          <w:b/>
          <w:lang w:eastAsia="zh-CN"/>
        </w:rPr>
        <w:t>方案二：</w:t>
      </w:r>
      <w:r w:rsidR="008B542D">
        <w:rPr>
          <w:rFonts w:hint="eastAsia"/>
          <w:b/>
          <w:lang w:eastAsia="zh-CN"/>
        </w:rPr>
        <w:t>手机</w:t>
      </w:r>
      <w:r w:rsidR="008B542D">
        <w:rPr>
          <w:rFonts w:hint="eastAsia"/>
          <w:b/>
          <w:lang w:eastAsia="zh-CN"/>
        </w:rPr>
        <w:t>App</w:t>
      </w:r>
      <w:r w:rsidR="009615D9">
        <w:rPr>
          <w:rFonts w:hint="eastAsia"/>
          <w:b/>
          <w:lang w:eastAsia="zh-CN"/>
        </w:rPr>
        <w:t>（不采用）</w:t>
      </w:r>
    </w:p>
    <w:p w:rsidR="008B542D" w:rsidRDefault="008B542D" w:rsidP="008B542D">
      <w:pPr>
        <w:pStyle w:val="af6"/>
        <w:numPr>
          <w:ilvl w:val="0"/>
          <w:numId w:val="42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手机</w:t>
      </w:r>
    </w:p>
    <w:p w:rsidR="008B542D" w:rsidRPr="008B542D" w:rsidRDefault="008B542D" w:rsidP="008B542D">
      <w:pPr>
        <w:pStyle w:val="af6"/>
        <w:numPr>
          <w:ilvl w:val="0"/>
          <w:numId w:val="42"/>
        </w:numPr>
        <w:ind w:firstLineChars="0"/>
      </w:pPr>
      <w:r>
        <w:rPr>
          <w:rFonts w:hint="eastAsia"/>
        </w:rPr>
        <w:t>Windows Phone</w:t>
      </w:r>
      <w:r>
        <w:rPr>
          <w:rFonts w:hint="eastAsia"/>
        </w:rPr>
        <w:t>手机</w:t>
      </w:r>
    </w:p>
    <w:p w:rsidR="00E624F5" w:rsidRDefault="008C3AE3" w:rsidP="00E05A1F">
      <w:pPr>
        <w:pStyle w:val="21"/>
        <w:numPr>
          <w:ilvl w:val="1"/>
          <w:numId w:val="30"/>
        </w:numPr>
        <w:rPr>
          <w:lang w:eastAsia="zh-CN"/>
        </w:rPr>
      </w:pPr>
      <w:bookmarkStart w:id="28" w:name="_Toc346200255"/>
      <w:r>
        <w:rPr>
          <w:rFonts w:hint="eastAsia"/>
          <w:lang w:eastAsia="zh-CN"/>
        </w:rPr>
        <w:t>协议设计</w:t>
      </w:r>
      <w:bookmarkEnd w:id="28"/>
    </w:p>
    <w:p w:rsidR="00D905EC" w:rsidRDefault="004267A7" w:rsidP="00D905EC">
      <w:pPr>
        <w:pStyle w:val="30"/>
        <w:numPr>
          <w:ilvl w:val="2"/>
          <w:numId w:val="30"/>
        </w:numPr>
        <w:rPr>
          <w:lang w:eastAsia="zh-CN"/>
        </w:rPr>
      </w:pPr>
      <w:bookmarkStart w:id="29" w:name="_Toc346200256"/>
      <w:r>
        <w:rPr>
          <w:rFonts w:hint="eastAsia"/>
          <w:lang w:eastAsia="zh-CN"/>
        </w:rPr>
        <w:t>移动网关</w:t>
      </w:r>
      <w:r w:rsidR="008A0879">
        <w:rPr>
          <w:rFonts w:hint="eastAsia"/>
          <w:lang w:eastAsia="zh-CN"/>
        </w:rPr>
        <w:t>与</w:t>
      </w:r>
      <w:r w:rsidR="000C12A1">
        <w:rPr>
          <w:rFonts w:hint="eastAsia"/>
          <w:lang w:eastAsia="zh-CN"/>
        </w:rPr>
        <w:t>移动</w:t>
      </w:r>
      <w:r>
        <w:rPr>
          <w:rFonts w:hint="eastAsia"/>
          <w:lang w:eastAsia="zh-CN"/>
        </w:rPr>
        <w:t>采集</w:t>
      </w:r>
      <w:r w:rsidR="000C12A1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模块</w:t>
      </w:r>
      <w:r w:rsidR="000C12A1">
        <w:rPr>
          <w:rFonts w:hint="eastAsia"/>
          <w:lang w:eastAsia="zh-CN"/>
        </w:rPr>
        <w:t>之间的</w:t>
      </w:r>
      <w:r w:rsidR="004D0370">
        <w:rPr>
          <w:rFonts w:hint="eastAsia"/>
          <w:lang w:eastAsia="zh-CN"/>
        </w:rPr>
        <w:t>通信</w:t>
      </w:r>
      <w:r w:rsidR="008C3AE3">
        <w:rPr>
          <w:rFonts w:hint="eastAsia"/>
          <w:lang w:eastAsia="zh-CN"/>
        </w:rPr>
        <w:t>协议</w:t>
      </w:r>
      <w:bookmarkEnd w:id="29"/>
    </w:p>
    <w:p w:rsidR="00434396" w:rsidRDefault="00434396" w:rsidP="00434396">
      <w:pPr>
        <w:pStyle w:val="af2"/>
        <w:rPr>
          <w:lang w:eastAsia="zh-CN"/>
        </w:rPr>
      </w:pPr>
      <w:r>
        <w:object w:dxaOrig="4647" w:dyaOrig="1472">
          <v:shape id="_x0000_i1030" type="#_x0000_t75" style="width:232.5pt;height:73.5pt" o:ole="">
            <v:imagedata r:id="rId20" o:title=""/>
          </v:shape>
          <o:OLEObject Type="Embed" ProgID="Visio.Drawing.11" ShapeID="_x0000_i1030" DrawAspect="Content" ObjectID="_1424612700" r:id="rId21"/>
        </w:object>
      </w:r>
    </w:p>
    <w:p w:rsidR="00434396" w:rsidRPr="00434396" w:rsidRDefault="00434396" w:rsidP="00434396">
      <w:pPr>
        <w:pStyle w:val="a7"/>
        <w:ind w:firstLine="422"/>
        <w:rPr>
          <w:b/>
        </w:rPr>
      </w:pPr>
      <w:r w:rsidRPr="00434396">
        <w:rPr>
          <w:rFonts w:hint="eastAsia"/>
          <w:b/>
        </w:rPr>
        <w:t>功能码：</w:t>
      </w:r>
    </w:p>
    <w:p w:rsidR="00434396" w:rsidRDefault="00434396" w:rsidP="00434396">
      <w:pPr>
        <w:pStyle w:val="a7"/>
        <w:ind w:firstLine="420"/>
      </w:pPr>
      <w:r>
        <w:rPr>
          <w:rFonts w:hint="eastAsia"/>
        </w:rPr>
        <w:t>0A</w:t>
      </w:r>
      <w:r>
        <w:rPr>
          <w:rFonts w:hint="eastAsia"/>
        </w:rPr>
        <w:t>：手机操作小车</w:t>
      </w:r>
    </w:p>
    <w:p w:rsidR="00434396" w:rsidRDefault="00434396" w:rsidP="00434396">
      <w:pPr>
        <w:pStyle w:val="a7"/>
        <w:ind w:firstLine="420"/>
      </w:pPr>
      <w:r>
        <w:rPr>
          <w:rFonts w:hint="eastAsia"/>
        </w:rPr>
        <w:lastRenderedPageBreak/>
        <w:t>0B</w:t>
      </w:r>
      <w:r>
        <w:rPr>
          <w:rFonts w:hint="eastAsia"/>
        </w:rPr>
        <w:t>：手机采集核辐射剂量</w:t>
      </w:r>
    </w:p>
    <w:p w:rsidR="00434396" w:rsidRDefault="00434396" w:rsidP="00434396">
      <w:pPr>
        <w:pStyle w:val="a7"/>
        <w:ind w:firstLine="422"/>
        <w:rPr>
          <w:b/>
        </w:rPr>
      </w:pPr>
      <w:r w:rsidRPr="00434396">
        <w:rPr>
          <w:rFonts w:hint="eastAsia"/>
          <w:b/>
        </w:rPr>
        <w:t>数据位：</w:t>
      </w:r>
    </w:p>
    <w:p w:rsidR="00434396" w:rsidRDefault="00434396" w:rsidP="00434396">
      <w:pPr>
        <w:pStyle w:val="a7"/>
        <w:ind w:firstLine="420"/>
      </w:pPr>
      <w:r>
        <w:rPr>
          <w:rFonts w:hint="eastAsia"/>
        </w:rPr>
        <w:t>手机遥控小车</w:t>
      </w:r>
      <w:r>
        <w:rPr>
          <w:rFonts w:hint="eastAsia"/>
        </w:rPr>
        <w:t>-00</w:t>
      </w:r>
      <w:r>
        <w:rPr>
          <w:rFonts w:hint="eastAsia"/>
        </w:rPr>
        <w:t>：</w:t>
      </w:r>
      <w:r>
        <w:rPr>
          <w:rFonts w:hint="eastAsia"/>
        </w:rPr>
        <w:t>Start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：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02</w:t>
      </w:r>
      <w:r>
        <w:rPr>
          <w:rFonts w:hint="eastAsia"/>
        </w:rPr>
        <w:t>：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03</w:t>
      </w:r>
      <w:r>
        <w:rPr>
          <w:rFonts w:hint="eastAsia"/>
        </w:rPr>
        <w:t>：</w:t>
      </w:r>
      <w:r>
        <w:rPr>
          <w:rFonts w:hint="eastAsia"/>
        </w:rPr>
        <w:t>Forward</w:t>
      </w:r>
      <w:r>
        <w:rPr>
          <w:rFonts w:hint="eastAsia"/>
        </w:rPr>
        <w:t>、</w:t>
      </w:r>
      <w:r>
        <w:rPr>
          <w:rFonts w:hint="eastAsia"/>
        </w:rPr>
        <w:t>04</w:t>
      </w:r>
      <w:r>
        <w:rPr>
          <w:rFonts w:hint="eastAsia"/>
        </w:rPr>
        <w:t>：</w:t>
      </w:r>
      <w:r>
        <w:rPr>
          <w:rFonts w:hint="eastAsia"/>
        </w:rPr>
        <w:t>Backward</w:t>
      </w:r>
      <w:r>
        <w:rPr>
          <w:rFonts w:hint="eastAsia"/>
        </w:rPr>
        <w:t>、</w:t>
      </w:r>
      <w:r>
        <w:rPr>
          <w:rFonts w:hint="eastAsia"/>
        </w:rPr>
        <w:t>05</w:t>
      </w:r>
      <w:r>
        <w:rPr>
          <w:rFonts w:hint="eastAsia"/>
        </w:rPr>
        <w:t>：</w:t>
      </w:r>
      <w:r>
        <w:rPr>
          <w:rFonts w:hint="eastAsia"/>
        </w:rPr>
        <w:t>Stop</w:t>
      </w:r>
      <w:r>
        <w:rPr>
          <w:rFonts w:hint="eastAsia"/>
        </w:rPr>
        <w:t>、</w:t>
      </w:r>
      <w:r>
        <w:rPr>
          <w:rFonts w:hint="eastAsia"/>
        </w:rPr>
        <w:t>06</w:t>
      </w:r>
      <w:r>
        <w:rPr>
          <w:rFonts w:hint="eastAsia"/>
        </w:rPr>
        <w:t>：</w:t>
      </w:r>
      <w:r>
        <w:rPr>
          <w:rFonts w:hint="eastAsia"/>
        </w:rPr>
        <w:t>Over</w:t>
      </w:r>
    </w:p>
    <w:p w:rsidR="00434396" w:rsidRDefault="00434396" w:rsidP="00434396">
      <w:pPr>
        <w:pStyle w:val="a7"/>
        <w:ind w:firstLine="420"/>
      </w:pPr>
      <w:r>
        <w:rPr>
          <w:rFonts w:hint="eastAsia"/>
        </w:rPr>
        <w:t>手机采集核辐射剂量</w:t>
      </w:r>
      <w:r>
        <w:rPr>
          <w:rFonts w:hint="eastAsia"/>
        </w:rPr>
        <w:t>-07</w:t>
      </w:r>
      <w:r>
        <w:rPr>
          <w:rFonts w:hint="eastAsia"/>
        </w:rPr>
        <w:t>：开始采集、</w:t>
      </w:r>
      <w:r>
        <w:rPr>
          <w:rFonts w:hint="eastAsia"/>
        </w:rPr>
        <w:t>08</w:t>
      </w:r>
      <w:r>
        <w:rPr>
          <w:rFonts w:hint="eastAsia"/>
        </w:rPr>
        <w:t>：停止采集</w:t>
      </w:r>
    </w:p>
    <w:p w:rsidR="00487D4B" w:rsidRDefault="00487D4B" w:rsidP="00487D4B">
      <w:pPr>
        <w:pStyle w:val="a7"/>
        <w:ind w:firstLine="422"/>
        <w:rPr>
          <w:b/>
        </w:rPr>
      </w:pPr>
      <w:r w:rsidRPr="00487D4B">
        <w:rPr>
          <w:rFonts w:hint="eastAsia"/>
          <w:b/>
        </w:rPr>
        <w:t>校验码：</w:t>
      </w:r>
    </w:p>
    <w:p w:rsidR="00487D4B" w:rsidRPr="00487D4B" w:rsidRDefault="00487D4B" w:rsidP="00487D4B">
      <w:pPr>
        <w:pStyle w:val="a7"/>
        <w:ind w:firstLine="420"/>
      </w:pPr>
      <w:r>
        <w:rPr>
          <w:rFonts w:hint="eastAsia"/>
        </w:rPr>
        <w:t>CRC</w:t>
      </w:r>
      <w:r>
        <w:rPr>
          <w:rFonts w:hint="eastAsia"/>
        </w:rPr>
        <w:t>校验。</w:t>
      </w:r>
    </w:p>
    <w:p w:rsidR="00D905EC" w:rsidRDefault="00084BFB" w:rsidP="00D905EC">
      <w:pPr>
        <w:pStyle w:val="30"/>
        <w:numPr>
          <w:ilvl w:val="2"/>
          <w:numId w:val="30"/>
        </w:numPr>
        <w:rPr>
          <w:lang w:eastAsia="zh-CN"/>
        </w:rPr>
      </w:pPr>
      <w:bookmarkStart w:id="30" w:name="_Toc346200257"/>
      <w:r>
        <w:rPr>
          <w:rFonts w:hint="eastAsia"/>
          <w:lang w:eastAsia="zh-CN"/>
        </w:rPr>
        <w:t>移动网关与</w:t>
      </w:r>
      <w:r w:rsidR="00D905EC">
        <w:rPr>
          <w:rFonts w:hint="eastAsia"/>
          <w:lang w:eastAsia="zh-CN"/>
        </w:rPr>
        <w:t>平台</w:t>
      </w:r>
      <w:r w:rsidR="006C4A38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通信</w:t>
      </w:r>
      <w:r w:rsidR="006C4A38">
        <w:rPr>
          <w:rFonts w:hint="eastAsia"/>
          <w:lang w:eastAsia="zh-CN"/>
        </w:rPr>
        <w:t>协议</w:t>
      </w:r>
      <w:r w:rsidRPr="00084BFB">
        <w:rPr>
          <w:rFonts w:hint="eastAsia"/>
          <w:color w:val="FF0000"/>
          <w:lang w:eastAsia="zh-CN"/>
        </w:rPr>
        <w:t>（待定</w:t>
      </w:r>
      <w:r w:rsidR="0048178D">
        <w:rPr>
          <w:rFonts w:hint="eastAsia"/>
          <w:color w:val="FF0000"/>
          <w:lang w:eastAsia="zh-CN"/>
        </w:rPr>
        <w:t>，</w:t>
      </w:r>
      <w:r w:rsidR="007E6801">
        <w:rPr>
          <w:rFonts w:hint="eastAsia"/>
          <w:color w:val="FF0000"/>
          <w:lang w:eastAsia="zh-CN"/>
        </w:rPr>
        <w:t>依</w:t>
      </w:r>
      <w:r w:rsidR="0048178D">
        <w:rPr>
          <w:rFonts w:hint="eastAsia"/>
          <w:color w:val="FF0000"/>
          <w:lang w:eastAsia="zh-CN"/>
        </w:rPr>
        <w:t>平台</w:t>
      </w:r>
      <w:r w:rsidR="007E6801">
        <w:rPr>
          <w:rFonts w:hint="eastAsia"/>
          <w:color w:val="FF0000"/>
          <w:lang w:eastAsia="zh-CN"/>
        </w:rPr>
        <w:t>而定</w:t>
      </w:r>
      <w:r w:rsidRPr="00084BFB">
        <w:rPr>
          <w:rFonts w:hint="eastAsia"/>
          <w:color w:val="FF0000"/>
          <w:lang w:eastAsia="zh-CN"/>
        </w:rPr>
        <w:t>）</w:t>
      </w:r>
      <w:bookmarkEnd w:id="30"/>
    </w:p>
    <w:p w:rsidR="006E2432" w:rsidRDefault="006E2432" w:rsidP="006E2432">
      <w:pPr>
        <w:pStyle w:val="af2"/>
        <w:rPr>
          <w:lang w:eastAsia="zh-CN"/>
        </w:rPr>
      </w:pPr>
      <w:r>
        <w:object w:dxaOrig="7709" w:dyaOrig="1472">
          <v:shape id="_x0000_i1031" type="#_x0000_t75" style="width:385.5pt;height:73.5pt" o:ole="">
            <v:imagedata r:id="rId22" o:title=""/>
          </v:shape>
          <o:OLEObject Type="Embed" ProgID="Visio.Drawing.11" ShapeID="_x0000_i1031" DrawAspect="Content" ObjectID="_1424612701" r:id="rId23"/>
        </w:object>
      </w:r>
    </w:p>
    <w:p w:rsidR="006E2432" w:rsidRDefault="006E2432" w:rsidP="006E2432">
      <w:pPr>
        <w:pStyle w:val="a7"/>
        <w:ind w:firstLine="422"/>
      </w:pPr>
      <w:r w:rsidRPr="006E2432">
        <w:rPr>
          <w:rFonts w:hint="eastAsia"/>
          <w:b/>
        </w:rPr>
        <w:t>功能码：</w:t>
      </w:r>
    </w:p>
    <w:p w:rsidR="006E2432" w:rsidRDefault="006E2432" w:rsidP="006E2432">
      <w:pPr>
        <w:pStyle w:val="a7"/>
        <w:ind w:firstLine="420"/>
      </w:pPr>
      <w:r>
        <w:rPr>
          <w:rFonts w:hint="eastAsia"/>
        </w:rPr>
        <w:t>0B</w:t>
      </w:r>
      <w:r>
        <w:rPr>
          <w:rFonts w:hint="eastAsia"/>
        </w:rPr>
        <w:t>固定。</w:t>
      </w:r>
    </w:p>
    <w:p w:rsidR="006E2432" w:rsidRDefault="006E2432" w:rsidP="006E2432">
      <w:pPr>
        <w:pStyle w:val="a7"/>
        <w:ind w:firstLine="422"/>
      </w:pPr>
      <w:r w:rsidRPr="006E2432">
        <w:rPr>
          <w:rFonts w:hint="eastAsia"/>
          <w:b/>
        </w:rPr>
        <w:t>日期：</w:t>
      </w:r>
    </w:p>
    <w:p w:rsidR="006E2432" w:rsidRDefault="006E2432" w:rsidP="006E2432">
      <w:pPr>
        <w:pStyle w:val="a7"/>
        <w:ind w:firstLine="420"/>
      </w:pPr>
      <w:r>
        <w:rPr>
          <w:rFonts w:hint="eastAsia"/>
        </w:rPr>
        <w:t>通过手机获取当前日期。</w:t>
      </w:r>
    </w:p>
    <w:p w:rsidR="006E2432" w:rsidRDefault="006E2432" w:rsidP="006E2432">
      <w:pPr>
        <w:pStyle w:val="a7"/>
        <w:ind w:firstLine="422"/>
      </w:pPr>
      <w:r w:rsidRPr="006E2432">
        <w:rPr>
          <w:rFonts w:hint="eastAsia"/>
          <w:b/>
        </w:rPr>
        <w:t>核辐射值：</w:t>
      </w:r>
    </w:p>
    <w:p w:rsidR="006E2432" w:rsidRDefault="006E2432" w:rsidP="006E2432">
      <w:pPr>
        <w:pStyle w:val="a7"/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获取。</w:t>
      </w:r>
    </w:p>
    <w:p w:rsidR="006E2432" w:rsidRDefault="006E2432" w:rsidP="006E2432">
      <w:pPr>
        <w:pStyle w:val="a7"/>
        <w:ind w:firstLine="422"/>
        <w:rPr>
          <w:b/>
        </w:rPr>
      </w:pPr>
      <w:r w:rsidRPr="006E2432">
        <w:rPr>
          <w:rFonts w:hint="eastAsia"/>
          <w:b/>
        </w:rPr>
        <w:t>GPS</w:t>
      </w:r>
      <w:r w:rsidRPr="006E2432">
        <w:rPr>
          <w:rFonts w:hint="eastAsia"/>
          <w:b/>
        </w:rPr>
        <w:t>：</w:t>
      </w:r>
    </w:p>
    <w:p w:rsidR="006E2432" w:rsidRDefault="001B4B3F" w:rsidP="001B4B3F">
      <w:pPr>
        <w:pStyle w:val="a7"/>
        <w:ind w:firstLine="420"/>
      </w:pPr>
      <w:r>
        <w:rPr>
          <w:rFonts w:hint="eastAsia"/>
        </w:rPr>
        <w:t>前四个</w:t>
      </w:r>
      <w:r>
        <w:rPr>
          <w:rFonts w:hint="eastAsia"/>
        </w:rPr>
        <w:t>bit</w:t>
      </w:r>
      <w:r>
        <w:rPr>
          <w:rFonts w:hint="eastAsia"/>
        </w:rPr>
        <w:t>表示经度，后四个比特表示纬度值。</w:t>
      </w:r>
    </w:p>
    <w:p w:rsidR="00722D29" w:rsidRPr="00722D29" w:rsidRDefault="00722D29" w:rsidP="00722D29">
      <w:pPr>
        <w:pStyle w:val="a7"/>
        <w:ind w:firstLine="422"/>
        <w:rPr>
          <w:b/>
        </w:rPr>
      </w:pPr>
      <w:r w:rsidRPr="00722D29">
        <w:rPr>
          <w:rFonts w:hint="eastAsia"/>
          <w:b/>
        </w:rPr>
        <w:t>校验码：</w:t>
      </w:r>
    </w:p>
    <w:p w:rsidR="00722D29" w:rsidRDefault="00722D29" w:rsidP="001B4B3F">
      <w:pPr>
        <w:pStyle w:val="a7"/>
        <w:ind w:firstLine="420"/>
      </w:pPr>
      <w:r>
        <w:rPr>
          <w:rFonts w:hint="eastAsia"/>
        </w:rPr>
        <w:t>CRC</w:t>
      </w:r>
      <w:r>
        <w:rPr>
          <w:rFonts w:hint="eastAsia"/>
        </w:rPr>
        <w:t>校验。</w:t>
      </w:r>
    </w:p>
    <w:p w:rsidR="0055799C" w:rsidRDefault="0083154C" w:rsidP="0055799C">
      <w:pPr>
        <w:pStyle w:val="30"/>
        <w:numPr>
          <w:ilvl w:val="2"/>
          <w:numId w:val="30"/>
        </w:numPr>
        <w:rPr>
          <w:lang w:eastAsia="zh-CN"/>
        </w:rPr>
      </w:pPr>
      <w:bookmarkStart w:id="31" w:name="_Toc346200258"/>
      <w:r>
        <w:rPr>
          <w:rFonts w:hint="eastAsia"/>
          <w:lang w:eastAsia="zh-CN"/>
        </w:rPr>
        <w:t>采集信息</w:t>
      </w:r>
      <w:r w:rsidR="0055799C">
        <w:rPr>
          <w:rFonts w:hint="eastAsia"/>
          <w:lang w:eastAsia="zh-CN"/>
        </w:rPr>
        <w:t>格式</w:t>
      </w:r>
      <w:bookmarkEnd w:id="31"/>
    </w:p>
    <w:p w:rsidR="002C6639" w:rsidRDefault="002C6639" w:rsidP="002C6639">
      <w:pPr>
        <w:pStyle w:val="a7"/>
        <w:ind w:firstLine="420"/>
      </w:pPr>
      <w:r>
        <w:rPr>
          <w:rFonts w:hint="eastAsia"/>
        </w:rPr>
        <w:t>手机采集到核辐射剂量的信息记录保存为一条条任务</w:t>
      </w:r>
      <w:r w:rsidR="0083154C">
        <w:rPr>
          <w:rFonts w:hint="eastAsia"/>
        </w:rPr>
        <w:t>活动</w:t>
      </w:r>
      <w:r w:rsidR="001D3ED0">
        <w:rPr>
          <w:rFonts w:hint="eastAsia"/>
        </w:rPr>
        <w:t>，将一个个活动保存在平台中</w:t>
      </w:r>
      <w:r>
        <w:rPr>
          <w:rFonts w:hint="eastAsia"/>
        </w:rPr>
        <w:t>。任务格式</w:t>
      </w:r>
      <w:r w:rsidR="00731B6A">
        <w:rPr>
          <w:rFonts w:hint="eastAsia"/>
        </w:rPr>
        <w:t>包括</w:t>
      </w:r>
      <w:r>
        <w:rPr>
          <w:rFonts w:hint="eastAsia"/>
        </w:rPr>
        <w:t>如下</w:t>
      </w:r>
      <w:r w:rsidR="00731B6A">
        <w:rPr>
          <w:rFonts w:hint="eastAsia"/>
        </w:rPr>
        <w:t>内容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3"/>
        <w:gridCol w:w="1993"/>
        <w:gridCol w:w="1993"/>
      </w:tblGrid>
      <w:tr w:rsidR="00EB3295" w:rsidTr="008C4A39">
        <w:tc>
          <w:tcPr>
            <w:tcW w:w="1992" w:type="dxa"/>
          </w:tcPr>
          <w:p w:rsidR="00EB3295" w:rsidRPr="0083154C" w:rsidRDefault="00EB3295" w:rsidP="008C4A39">
            <w:pPr>
              <w:pStyle w:val="a7"/>
              <w:ind w:firstLine="420"/>
            </w:pPr>
            <w:r w:rsidRPr="0083154C">
              <w:rPr>
                <w:rFonts w:hint="eastAsia"/>
              </w:rPr>
              <w:t>采集人</w:t>
            </w:r>
          </w:p>
        </w:tc>
        <w:tc>
          <w:tcPr>
            <w:tcW w:w="1992" w:type="dxa"/>
          </w:tcPr>
          <w:p w:rsidR="00EB3295" w:rsidRPr="0083154C" w:rsidRDefault="00EB3295" w:rsidP="008C4A39">
            <w:pPr>
              <w:pStyle w:val="a7"/>
              <w:ind w:firstLine="420"/>
            </w:pPr>
            <w:r w:rsidRPr="0083154C">
              <w:rPr>
                <w:rFonts w:hint="eastAsia"/>
              </w:rPr>
              <w:t>开始采集时间</w:t>
            </w: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  <w:r w:rsidRPr="0083154C">
              <w:rPr>
                <w:rFonts w:hint="eastAsia"/>
              </w:rPr>
              <w:t>停止采集时间</w:t>
            </w: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  <w:r w:rsidRPr="0083154C">
              <w:rPr>
                <w:rFonts w:hint="eastAsia"/>
              </w:rPr>
              <w:t>核辐射剂量值</w:t>
            </w: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  <w:r w:rsidRPr="0083154C">
              <w:rPr>
                <w:rFonts w:hint="eastAsia"/>
              </w:rPr>
              <w:t>GPS</w:t>
            </w:r>
            <w:r w:rsidRPr="0083154C">
              <w:rPr>
                <w:rFonts w:hint="eastAsia"/>
              </w:rPr>
              <w:t>信息</w:t>
            </w:r>
          </w:p>
        </w:tc>
      </w:tr>
      <w:tr w:rsidR="00EB3295" w:rsidTr="008C4A39">
        <w:tc>
          <w:tcPr>
            <w:tcW w:w="1992" w:type="dxa"/>
          </w:tcPr>
          <w:p w:rsidR="00EB3295" w:rsidRPr="0083154C" w:rsidRDefault="00EB3295" w:rsidP="008C4A39">
            <w:pPr>
              <w:pStyle w:val="a7"/>
              <w:ind w:firstLine="420"/>
            </w:pPr>
          </w:p>
        </w:tc>
        <w:tc>
          <w:tcPr>
            <w:tcW w:w="1992" w:type="dxa"/>
          </w:tcPr>
          <w:p w:rsidR="00EB3295" w:rsidRPr="0083154C" w:rsidRDefault="00EB3295" w:rsidP="008C4A39">
            <w:pPr>
              <w:pStyle w:val="a7"/>
              <w:ind w:firstLine="420"/>
            </w:pP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</w:p>
        </w:tc>
        <w:tc>
          <w:tcPr>
            <w:tcW w:w="1993" w:type="dxa"/>
          </w:tcPr>
          <w:p w:rsidR="00EB3295" w:rsidRPr="0083154C" w:rsidRDefault="00EB3295" w:rsidP="008C4A39">
            <w:pPr>
              <w:pStyle w:val="a7"/>
              <w:ind w:firstLine="420"/>
            </w:pPr>
          </w:p>
        </w:tc>
      </w:tr>
    </w:tbl>
    <w:p w:rsidR="0083154C" w:rsidRDefault="0009219B" w:rsidP="00EB3295">
      <w:pPr>
        <w:pStyle w:val="a7"/>
        <w:ind w:firstLineChars="0" w:firstLine="0"/>
      </w:pPr>
      <w:r>
        <w:rPr>
          <w:rFonts w:hint="eastAsia"/>
        </w:rPr>
        <w:t>其中分解如下：</w:t>
      </w:r>
    </w:p>
    <w:p w:rsidR="0009219B" w:rsidRDefault="0009219B" w:rsidP="0009219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应用数据平台保存信息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2406"/>
        <w:gridCol w:w="2399"/>
        <w:gridCol w:w="2399"/>
        <w:gridCol w:w="2399"/>
      </w:tblGrid>
      <w:tr w:rsidR="0009219B" w:rsidTr="0009219B">
        <w:tc>
          <w:tcPr>
            <w:tcW w:w="2490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ID_1</w:t>
            </w: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采集人</w:t>
            </w: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开始采集时间</w:t>
            </w: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停止采集时间</w:t>
            </w:r>
          </w:p>
        </w:tc>
      </w:tr>
      <w:tr w:rsidR="0009219B" w:rsidTr="0009219B">
        <w:tc>
          <w:tcPr>
            <w:tcW w:w="2490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491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</w:tr>
    </w:tbl>
    <w:p w:rsidR="0009219B" w:rsidRDefault="0009219B" w:rsidP="0009219B">
      <w:pPr>
        <w:pStyle w:val="a7"/>
        <w:ind w:left="360" w:firstLineChars="0" w:firstLine="0"/>
      </w:pPr>
    </w:p>
    <w:p w:rsidR="0009219B" w:rsidRDefault="0009219B" w:rsidP="0009219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基础平台保存信息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2451"/>
        <w:gridCol w:w="2384"/>
        <w:gridCol w:w="2384"/>
        <w:gridCol w:w="2384"/>
      </w:tblGrid>
      <w:tr w:rsidR="0009219B" w:rsidTr="0009219B">
        <w:tc>
          <w:tcPr>
            <w:tcW w:w="2451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ID_2</w:t>
            </w: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ID_1</w:t>
            </w: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核辐射数据</w:t>
            </w: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</w:tc>
      </w:tr>
      <w:tr w:rsidR="0009219B" w:rsidTr="0009219B">
        <w:tc>
          <w:tcPr>
            <w:tcW w:w="2451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  <w:tc>
          <w:tcPr>
            <w:tcW w:w="2384" w:type="dxa"/>
          </w:tcPr>
          <w:p w:rsidR="0009219B" w:rsidRDefault="0009219B" w:rsidP="0009219B">
            <w:pPr>
              <w:pStyle w:val="a7"/>
              <w:ind w:firstLineChars="0" w:firstLine="0"/>
            </w:pPr>
          </w:p>
        </w:tc>
      </w:tr>
    </w:tbl>
    <w:p w:rsidR="0009219B" w:rsidRPr="00EB3295" w:rsidRDefault="0009219B" w:rsidP="0009219B">
      <w:pPr>
        <w:pStyle w:val="a7"/>
        <w:ind w:left="360" w:firstLineChars="0" w:firstLine="0"/>
      </w:pPr>
    </w:p>
    <w:p w:rsidR="00E05A1F" w:rsidRDefault="00E05A1F" w:rsidP="00E05A1F">
      <w:pPr>
        <w:pStyle w:val="21"/>
        <w:numPr>
          <w:ilvl w:val="1"/>
          <w:numId w:val="30"/>
        </w:numPr>
        <w:rPr>
          <w:lang w:eastAsia="zh-CN"/>
        </w:rPr>
      </w:pPr>
      <w:bookmarkStart w:id="32" w:name="_Toc346200259"/>
      <w:r>
        <w:rPr>
          <w:rFonts w:hint="eastAsia"/>
          <w:lang w:eastAsia="zh-CN"/>
        </w:rPr>
        <w:t>界面设计</w:t>
      </w:r>
      <w:bookmarkEnd w:id="32"/>
    </w:p>
    <w:p w:rsidR="00E05A1F" w:rsidRDefault="00A910D4" w:rsidP="00E05A1F">
      <w:pPr>
        <w:pStyle w:val="30"/>
        <w:numPr>
          <w:ilvl w:val="2"/>
          <w:numId w:val="30"/>
        </w:numPr>
        <w:rPr>
          <w:lang w:eastAsia="zh-CN"/>
        </w:rPr>
      </w:pPr>
      <w:bookmarkStart w:id="33" w:name="_Toc346200260"/>
      <w:r>
        <w:rPr>
          <w:rFonts w:hint="eastAsia"/>
          <w:lang w:eastAsia="zh-CN"/>
        </w:rPr>
        <w:t>远程遥控小车</w:t>
      </w:r>
      <w:r w:rsidR="00E05A1F">
        <w:rPr>
          <w:rFonts w:hint="eastAsia"/>
          <w:lang w:eastAsia="zh-CN"/>
        </w:rPr>
        <w:t>界面</w:t>
      </w:r>
      <w:bookmarkEnd w:id="33"/>
    </w:p>
    <w:p w:rsidR="0016667F" w:rsidRDefault="0016667F" w:rsidP="0016667F">
      <w:pPr>
        <w:pStyle w:val="af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3D13CE1" wp14:editId="71AEE25B">
            <wp:extent cx="5486400" cy="4383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7F" w:rsidRDefault="0016667F" w:rsidP="0016667F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1.4.1</w:t>
      </w:r>
    </w:p>
    <w:p w:rsidR="004673B9" w:rsidRPr="0016667F" w:rsidRDefault="004673B9" w:rsidP="004673B9">
      <w:pPr>
        <w:pStyle w:val="a7"/>
        <w:ind w:firstLine="420"/>
      </w:pPr>
      <w:r>
        <w:rPr>
          <w:rFonts w:hint="eastAsia"/>
        </w:rPr>
        <w:t>1</w:t>
      </w:r>
      <w:r>
        <w:rPr>
          <w:rFonts w:hint="eastAsia"/>
        </w:rPr>
        <w:t>、用户通过方向键遥控小车，中间按钮为</w:t>
      </w:r>
      <w:r>
        <w:rPr>
          <w:rFonts w:hint="eastAsia"/>
        </w:rPr>
        <w:t>stop</w:t>
      </w:r>
      <w:r>
        <w:rPr>
          <w:rFonts w:hint="eastAsia"/>
        </w:rPr>
        <w:t>按键。</w:t>
      </w:r>
    </w:p>
    <w:p w:rsidR="00A910D4" w:rsidRDefault="00A910D4" w:rsidP="00A910D4">
      <w:pPr>
        <w:pStyle w:val="30"/>
        <w:numPr>
          <w:ilvl w:val="2"/>
          <w:numId w:val="30"/>
        </w:numPr>
        <w:rPr>
          <w:lang w:eastAsia="zh-CN"/>
        </w:rPr>
      </w:pPr>
      <w:bookmarkStart w:id="34" w:name="_Toc346200261"/>
      <w:r>
        <w:rPr>
          <w:rFonts w:hint="eastAsia"/>
          <w:lang w:eastAsia="zh-CN"/>
        </w:rPr>
        <w:lastRenderedPageBreak/>
        <w:t>远程采集数据界面</w:t>
      </w:r>
      <w:bookmarkEnd w:id="34"/>
    </w:p>
    <w:p w:rsidR="0016667F" w:rsidRDefault="0016667F" w:rsidP="0016667F">
      <w:pPr>
        <w:pStyle w:val="af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C645EE" wp14:editId="6E2B7FD3">
            <wp:extent cx="5486400" cy="30829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7F" w:rsidRDefault="0016667F" w:rsidP="0016667F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1.4.2</w:t>
      </w:r>
    </w:p>
    <w:p w:rsidR="006D4EB0" w:rsidRPr="0016667F" w:rsidRDefault="006D4EB0" w:rsidP="006D4EB0">
      <w:pPr>
        <w:pStyle w:val="a7"/>
        <w:ind w:firstLine="420"/>
      </w:pPr>
      <w:r>
        <w:rPr>
          <w:rFonts w:hint="eastAsia"/>
        </w:rPr>
        <w:t>1</w:t>
      </w:r>
      <w:r>
        <w:rPr>
          <w:rFonts w:hint="eastAsia"/>
        </w:rPr>
        <w:t>、用户输入采集人名字，点击</w:t>
      </w:r>
      <w:r>
        <w:rPr>
          <w:rFonts w:hint="eastAsia"/>
        </w:rPr>
        <w:t>Start-Collect</w:t>
      </w:r>
      <w:r>
        <w:rPr>
          <w:rFonts w:hint="eastAsia"/>
        </w:rPr>
        <w:t>按钮，开始采集信息，点击</w:t>
      </w:r>
      <w:r>
        <w:rPr>
          <w:rFonts w:hint="eastAsia"/>
        </w:rPr>
        <w:t>End-Collect</w:t>
      </w:r>
      <w:r>
        <w:rPr>
          <w:rFonts w:hint="eastAsia"/>
        </w:rPr>
        <w:t>，采集信息结束。</w:t>
      </w:r>
    </w:p>
    <w:p w:rsidR="00A910D4" w:rsidRDefault="00A910D4" w:rsidP="00A910D4">
      <w:pPr>
        <w:pStyle w:val="30"/>
        <w:numPr>
          <w:ilvl w:val="2"/>
          <w:numId w:val="30"/>
        </w:numPr>
        <w:rPr>
          <w:lang w:eastAsia="zh-CN"/>
        </w:rPr>
      </w:pPr>
      <w:bookmarkStart w:id="35" w:name="_Toc346200262"/>
      <w:r>
        <w:rPr>
          <w:rFonts w:hint="eastAsia"/>
          <w:lang w:eastAsia="zh-CN"/>
        </w:rPr>
        <w:t>读取数据界面</w:t>
      </w:r>
      <w:bookmarkEnd w:id="35"/>
    </w:p>
    <w:p w:rsidR="00791F60" w:rsidRDefault="00791F60" w:rsidP="00791F60">
      <w:pPr>
        <w:pStyle w:val="af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3BA7034" wp14:editId="135FE074">
            <wp:extent cx="5486400" cy="35744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60" w:rsidRDefault="00791F60" w:rsidP="00791F60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1.4.3</w:t>
      </w:r>
    </w:p>
    <w:p w:rsidR="006209B2" w:rsidRDefault="006209B2" w:rsidP="006209B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用户仅输入采集人名字，列表显示对应采集人的所有采集数据事件流。</w:t>
      </w:r>
    </w:p>
    <w:p w:rsidR="006209B2" w:rsidRDefault="006209B2" w:rsidP="006209B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用户仅输入日期，列表显示对应日期的所有采集数据事件流。</w:t>
      </w:r>
    </w:p>
    <w:p w:rsidR="006209B2" w:rsidRPr="00791F60" w:rsidRDefault="006209B2" w:rsidP="006209B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用户输入采集人名字和日期，列表显示对应采集人和对应日期的采集数据事件流。</w:t>
      </w:r>
    </w:p>
    <w:p w:rsidR="00E05A1F" w:rsidRDefault="00E05A1F" w:rsidP="00C7356D">
      <w:pPr>
        <w:pStyle w:val="af2"/>
        <w:rPr>
          <w:lang w:eastAsia="zh-CN"/>
        </w:rPr>
      </w:pPr>
    </w:p>
    <w:p w:rsidR="008C0D88" w:rsidRPr="00A336DC" w:rsidRDefault="008C389F" w:rsidP="00A336DC">
      <w:pPr>
        <w:pStyle w:val="11"/>
        <w:jc w:val="left"/>
        <w:rPr>
          <w:lang w:eastAsia="zh-CN"/>
        </w:rPr>
      </w:pPr>
      <w:bookmarkStart w:id="36" w:name="_Toc346200263"/>
      <w:r>
        <w:rPr>
          <w:rFonts w:hint="eastAsia"/>
          <w:lang w:eastAsia="zh-CN"/>
        </w:rPr>
        <w:lastRenderedPageBreak/>
        <w:t>2</w:t>
      </w:r>
      <w:r w:rsidR="00A336DC">
        <w:rPr>
          <w:rFonts w:hint="eastAsia"/>
          <w:lang w:eastAsia="zh-CN"/>
        </w:rPr>
        <w:t>．</w:t>
      </w:r>
      <w:r w:rsidR="00A336DC">
        <w:rPr>
          <w:rFonts w:hint="eastAsia"/>
          <w:lang w:eastAsia="zh-CN"/>
        </w:rPr>
        <w:t xml:space="preserve"> </w:t>
      </w:r>
      <w:r w:rsidR="008C0D88">
        <w:rPr>
          <w:rFonts w:hint="eastAsia"/>
          <w:lang w:eastAsia="zh-CN"/>
        </w:rPr>
        <w:t>用例分析</w:t>
      </w:r>
      <w:bookmarkEnd w:id="36"/>
    </w:p>
    <w:p w:rsidR="008062FD" w:rsidRPr="00A336DC" w:rsidRDefault="008C389F" w:rsidP="00A336DC">
      <w:pPr>
        <w:pStyle w:val="21"/>
        <w:rPr>
          <w:lang w:eastAsia="zh-CN"/>
        </w:rPr>
      </w:pPr>
      <w:bookmarkStart w:id="37" w:name="_Toc346200264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1</w:t>
      </w:r>
      <w:r w:rsidR="008062FD">
        <w:rPr>
          <w:rFonts w:hint="eastAsia"/>
          <w:lang w:eastAsia="zh-CN"/>
        </w:rPr>
        <w:t>用例概述</w:t>
      </w:r>
      <w:bookmarkEnd w:id="37"/>
    </w:p>
    <w:p w:rsidR="008062FD" w:rsidRDefault="008C389F" w:rsidP="008C389F">
      <w:pPr>
        <w:pStyle w:val="30"/>
        <w:rPr>
          <w:lang w:eastAsia="zh-CN"/>
        </w:rPr>
      </w:pPr>
      <w:bookmarkStart w:id="38" w:name="_Toc346200265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1.1</w:t>
      </w:r>
      <w:r w:rsidR="008062FD">
        <w:rPr>
          <w:rFonts w:hint="eastAsia"/>
          <w:lang w:eastAsia="zh-CN"/>
        </w:rPr>
        <w:t>用例图</w:t>
      </w:r>
      <w:bookmarkEnd w:id="38"/>
    </w:p>
    <w:p w:rsidR="00DD33FA" w:rsidRPr="00DD33FA" w:rsidRDefault="00A1309B" w:rsidP="00DB4A79">
      <w:pPr>
        <w:pStyle w:val="af2"/>
        <w:rPr>
          <w:lang w:eastAsia="zh-CN"/>
        </w:rPr>
      </w:pPr>
      <w:r>
        <w:object w:dxaOrig="8382" w:dyaOrig="9207">
          <v:shape id="_x0000_i1032" type="#_x0000_t75" style="width:419.25pt;height:460.5pt" o:ole="">
            <v:imagedata r:id="rId27" o:title=""/>
          </v:shape>
          <o:OLEObject Type="Embed" ProgID="Visio.Drawing.11" ShapeID="_x0000_i1032" DrawAspect="Content" ObjectID="_1424612702" r:id="rId28"/>
        </w:object>
      </w:r>
    </w:p>
    <w:p w:rsidR="008062FD" w:rsidRDefault="008C389F" w:rsidP="008C389F">
      <w:pPr>
        <w:pStyle w:val="30"/>
        <w:rPr>
          <w:lang w:eastAsia="zh-CN"/>
        </w:rPr>
      </w:pPr>
      <w:bookmarkStart w:id="39" w:name="_Toc346200266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1.2</w:t>
      </w:r>
      <w:r w:rsidR="008062FD">
        <w:rPr>
          <w:rFonts w:hint="eastAsia"/>
          <w:lang w:eastAsia="zh-CN"/>
        </w:rPr>
        <w:t>主要参与者和用例列表</w:t>
      </w:r>
      <w:bookmarkEnd w:id="39"/>
    </w:p>
    <w:tbl>
      <w:tblPr>
        <w:tblStyle w:val="af0"/>
        <w:tblW w:w="0" w:type="auto"/>
        <w:jc w:val="center"/>
        <w:tblLook w:val="01E0" w:firstRow="1" w:lastRow="1" w:firstColumn="1" w:lastColumn="1" w:noHBand="0" w:noVBand="0"/>
      </w:tblPr>
      <w:tblGrid>
        <w:gridCol w:w="2481"/>
        <w:gridCol w:w="6274"/>
      </w:tblGrid>
      <w:tr w:rsidR="00DD33FA" w:rsidTr="00DD33FA">
        <w:trPr>
          <w:jc w:val="center"/>
        </w:trPr>
        <w:tc>
          <w:tcPr>
            <w:tcW w:w="2481" w:type="dxa"/>
            <w:shd w:val="clear" w:color="auto" w:fill="000000"/>
          </w:tcPr>
          <w:p w:rsidR="00DD33FA" w:rsidRPr="0035273C" w:rsidRDefault="00DD33FA" w:rsidP="00DD33FA">
            <w:pPr>
              <w:ind w:firstLine="422"/>
              <w:jc w:val="center"/>
              <w:rPr>
                <w:b/>
                <w:lang w:eastAsia="zh-CN"/>
              </w:rPr>
            </w:pPr>
            <w:r w:rsidRPr="0035273C">
              <w:rPr>
                <w:rFonts w:hint="eastAsia"/>
                <w:b/>
                <w:lang w:eastAsia="zh-CN"/>
              </w:rPr>
              <w:t>主要参与者</w:t>
            </w:r>
          </w:p>
        </w:tc>
        <w:tc>
          <w:tcPr>
            <w:tcW w:w="6274" w:type="dxa"/>
            <w:shd w:val="clear" w:color="auto" w:fill="000000"/>
          </w:tcPr>
          <w:p w:rsidR="00DD33FA" w:rsidRPr="0035273C" w:rsidRDefault="00DD33FA" w:rsidP="00DD33FA">
            <w:pPr>
              <w:ind w:firstLine="422"/>
              <w:jc w:val="center"/>
              <w:rPr>
                <w:b/>
                <w:lang w:eastAsia="zh-CN"/>
              </w:rPr>
            </w:pPr>
            <w:r w:rsidRPr="0035273C">
              <w:rPr>
                <w:rFonts w:hint="eastAsia"/>
                <w:b/>
                <w:lang w:eastAsia="zh-CN"/>
              </w:rPr>
              <w:t>用例</w:t>
            </w: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A1309B" w:rsidP="00DD33FA">
            <w:r>
              <w:rPr>
                <w:rFonts w:hint="eastAsia"/>
                <w:lang w:eastAsia="zh-CN"/>
              </w:rPr>
              <w:t>本地</w:t>
            </w:r>
            <w:proofErr w:type="spellStart"/>
            <w:r w:rsidR="00DD33FA">
              <w:rPr>
                <w:rFonts w:hint="eastAsia"/>
              </w:rPr>
              <w:t>用户</w:t>
            </w:r>
            <w:proofErr w:type="spellEnd"/>
          </w:p>
        </w:tc>
        <w:tc>
          <w:tcPr>
            <w:tcW w:w="6274" w:type="dxa"/>
          </w:tcPr>
          <w:p w:rsidR="00DD33FA" w:rsidRDefault="005F5D10" w:rsidP="00DD33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本地遥控小车、本地采集信息</w:t>
            </w: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5F5D10" w:rsidP="00DD33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移动网关</w:t>
            </w:r>
          </w:p>
        </w:tc>
        <w:tc>
          <w:tcPr>
            <w:tcW w:w="6274" w:type="dxa"/>
          </w:tcPr>
          <w:p w:rsidR="00DD33FA" w:rsidRDefault="005F5D10" w:rsidP="00DD33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本地采集信息、平台（参与者）</w:t>
            </w: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DD33FA" w:rsidP="00DD33FA">
            <w:proofErr w:type="spellStart"/>
            <w:r>
              <w:rPr>
                <w:rFonts w:hint="eastAsia"/>
              </w:rPr>
              <w:t>平台</w:t>
            </w:r>
            <w:proofErr w:type="spellEnd"/>
          </w:p>
        </w:tc>
        <w:tc>
          <w:tcPr>
            <w:tcW w:w="6274" w:type="dxa"/>
          </w:tcPr>
          <w:p w:rsidR="00DD33FA" w:rsidRDefault="005F5D10" w:rsidP="005F5D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远程遥控小车、远程采集信息、远程读取信息、移动网关（参与者）</w:t>
            </w: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5F5D10" w:rsidP="00DD33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远程用户</w:t>
            </w:r>
          </w:p>
        </w:tc>
        <w:tc>
          <w:tcPr>
            <w:tcW w:w="6274" w:type="dxa"/>
          </w:tcPr>
          <w:p w:rsidR="00DD33FA" w:rsidRDefault="005F5D10" w:rsidP="00DD33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远程遥控小车、远程采集信息、远程读取信息</w:t>
            </w: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DD33FA" w:rsidP="00DD33FA">
            <w:pPr>
              <w:ind w:firstLine="420"/>
              <w:jc w:val="left"/>
              <w:rPr>
                <w:lang w:eastAsia="zh-CN"/>
              </w:rPr>
            </w:pPr>
          </w:p>
        </w:tc>
        <w:tc>
          <w:tcPr>
            <w:tcW w:w="6274" w:type="dxa"/>
          </w:tcPr>
          <w:p w:rsidR="00DD33FA" w:rsidRDefault="00DD33FA" w:rsidP="00DD33FA">
            <w:pPr>
              <w:ind w:firstLine="420"/>
              <w:rPr>
                <w:lang w:eastAsia="zh-CN"/>
              </w:rPr>
            </w:pPr>
          </w:p>
        </w:tc>
      </w:tr>
      <w:tr w:rsidR="00DD33FA" w:rsidTr="00DD33FA">
        <w:trPr>
          <w:jc w:val="center"/>
        </w:trPr>
        <w:tc>
          <w:tcPr>
            <w:tcW w:w="2481" w:type="dxa"/>
          </w:tcPr>
          <w:p w:rsidR="00DD33FA" w:rsidRDefault="00DD33FA" w:rsidP="00DD33FA">
            <w:pPr>
              <w:ind w:firstLine="420"/>
              <w:jc w:val="left"/>
              <w:rPr>
                <w:lang w:eastAsia="zh-CN"/>
              </w:rPr>
            </w:pPr>
          </w:p>
        </w:tc>
        <w:tc>
          <w:tcPr>
            <w:tcW w:w="6274" w:type="dxa"/>
          </w:tcPr>
          <w:p w:rsidR="00DD33FA" w:rsidRDefault="00DD33FA" w:rsidP="00DD33FA">
            <w:pPr>
              <w:ind w:firstLine="420"/>
              <w:rPr>
                <w:lang w:eastAsia="zh-CN"/>
              </w:rPr>
            </w:pPr>
          </w:p>
        </w:tc>
      </w:tr>
    </w:tbl>
    <w:p w:rsidR="00DD33FA" w:rsidRPr="00DD33FA" w:rsidRDefault="00DD33FA" w:rsidP="00DD33FA">
      <w:pPr>
        <w:rPr>
          <w:lang w:eastAsia="zh-CN"/>
        </w:rPr>
      </w:pPr>
    </w:p>
    <w:p w:rsidR="008062FD" w:rsidRDefault="008C389F" w:rsidP="008C389F">
      <w:pPr>
        <w:pStyle w:val="21"/>
        <w:rPr>
          <w:lang w:eastAsia="zh-CN"/>
        </w:rPr>
      </w:pPr>
      <w:bookmarkStart w:id="40" w:name="_Toc346200267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用例描述</w:t>
      </w:r>
      <w:bookmarkEnd w:id="40"/>
    </w:p>
    <w:p w:rsidR="008062FD" w:rsidRDefault="008C389F" w:rsidP="008C389F">
      <w:pPr>
        <w:pStyle w:val="30"/>
        <w:rPr>
          <w:lang w:eastAsia="zh-CN"/>
        </w:rPr>
      </w:pPr>
      <w:bookmarkStart w:id="41" w:name="_Toc346200268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2.1</w:t>
      </w:r>
      <w:r w:rsidR="008062FD">
        <w:rPr>
          <w:rFonts w:hint="eastAsia"/>
          <w:lang w:eastAsia="zh-CN"/>
        </w:rPr>
        <w:t>用例</w:t>
      </w:r>
      <w:r w:rsidR="008062FD">
        <w:rPr>
          <w:rFonts w:hint="eastAsia"/>
          <w:lang w:eastAsia="zh-CN"/>
        </w:rPr>
        <w:t>1</w:t>
      </w:r>
      <w:bookmarkEnd w:id="41"/>
    </w:p>
    <w:tbl>
      <w:tblPr>
        <w:tblStyle w:val="13"/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2448"/>
        <w:gridCol w:w="972"/>
        <w:gridCol w:w="5102"/>
      </w:tblGrid>
      <w:tr w:rsidR="003E3533" w:rsidTr="0060691F">
        <w:trPr>
          <w:trHeight w:val="158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proofErr w:type="spellStart"/>
            <w:r w:rsidRPr="008F6FC0">
              <w:rPr>
                <w:rFonts w:eastAsia="黑体" w:hint="eastAsia"/>
                <w:b/>
                <w:bCs/>
                <w:sz w:val="28"/>
                <w:szCs w:val="28"/>
              </w:rPr>
              <w:t>用例</w:t>
            </w:r>
            <w:proofErr w:type="spellEnd"/>
            <w:r>
              <w:rPr>
                <w:rFonts w:eastAsia="黑体" w:hint="eastAsia"/>
                <w:b/>
                <w:bCs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本地遥控小车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简要描述</w:t>
            </w:r>
            <w:proofErr w:type="spellEnd"/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CC1DEA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proofErr w:type="spellStart"/>
            <w:r>
              <w:rPr>
                <w:rFonts w:hint="eastAsia"/>
                <w:lang w:eastAsia="zh-CN"/>
              </w:rPr>
              <w:t>wphone</w:t>
            </w:r>
            <w:proofErr w:type="spellEnd"/>
            <w:r>
              <w:rPr>
                <w:rFonts w:hint="eastAsia"/>
                <w:lang w:eastAsia="zh-CN"/>
              </w:rPr>
              <w:t>手机</w:t>
            </w:r>
            <w:r w:rsidR="007B26E1">
              <w:rPr>
                <w:rFonts w:hint="eastAsia"/>
                <w:lang w:eastAsia="zh-CN"/>
              </w:rPr>
              <w:t>本地</w:t>
            </w:r>
            <w:r>
              <w:rPr>
                <w:rFonts w:hint="eastAsia"/>
                <w:lang w:eastAsia="zh-CN"/>
              </w:rPr>
              <w:t>来控制小车的前进、后退、左转、右转</w:t>
            </w:r>
            <w:r w:rsidR="002053CD">
              <w:rPr>
                <w:rFonts w:hint="eastAsia"/>
                <w:lang w:eastAsia="zh-CN"/>
              </w:rPr>
              <w:t>、停止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CC1DEA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E8351D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CC1DEA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2013.1.9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2013.1.16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6074" w:type="dxa"/>
            <w:gridSpan w:val="2"/>
          </w:tcPr>
          <w:p w:rsidR="003E3533" w:rsidRDefault="0071098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计划版本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相关用例</w:t>
            </w:r>
            <w:proofErr w:type="spellEnd"/>
          </w:p>
        </w:tc>
        <w:tc>
          <w:tcPr>
            <w:tcW w:w="6074" w:type="dxa"/>
            <w:gridSpan w:val="2"/>
          </w:tcPr>
          <w:p w:rsidR="003E3533" w:rsidRPr="009E49FB" w:rsidRDefault="003E3533" w:rsidP="0060691F">
            <w:pPr>
              <w:rPr>
                <w:rFonts w:ascii="Univers 57 Condensed" w:hAnsi="Univers 57 Condensed"/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</w:t>
            </w:r>
            <w:r w:rsidR="00CC1DEA">
              <w:rPr>
                <w:rFonts w:hint="eastAsia"/>
                <w:lang w:eastAsia="zh-CN"/>
              </w:rPr>
              <w:t>用户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前置条件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DD43B8" w:rsidP="00205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小车、</w:t>
            </w:r>
            <w:proofErr w:type="spellStart"/>
            <w:r>
              <w:rPr>
                <w:rFonts w:hint="eastAsia"/>
                <w:lang w:eastAsia="zh-CN"/>
              </w:rPr>
              <w:t>Arduino</w:t>
            </w:r>
            <w:proofErr w:type="spellEnd"/>
            <w:r>
              <w:rPr>
                <w:rFonts w:hint="eastAsia"/>
                <w:lang w:eastAsia="zh-CN"/>
              </w:rPr>
              <w:t>板子、应用程序运行正常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2C545E" w:rsidRDefault="003E3533" w:rsidP="0060691F">
            <w:pPr>
              <w:jc w:val="center"/>
              <w:rPr>
                <w:lang w:eastAsia="zh-CN"/>
              </w:rPr>
            </w:pPr>
            <w:r w:rsidRPr="002C545E">
              <w:rPr>
                <w:rFonts w:hint="eastAsia"/>
                <w:lang w:eastAsia="zh-CN"/>
              </w:rPr>
              <w:t>基本事件流</w:t>
            </w:r>
            <w:r>
              <w:rPr>
                <w:rFonts w:hint="eastAsia"/>
                <w:lang w:eastAsia="zh-CN"/>
              </w:rPr>
              <w:t>（主干过程）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CC1DEA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 w:rsidR="00930B62">
              <w:rPr>
                <w:rFonts w:hint="eastAsia"/>
                <w:color w:val="FF0000"/>
                <w:lang w:eastAsia="zh-CN"/>
              </w:rPr>
              <w:t>、用户点击</w:t>
            </w:r>
            <w:r>
              <w:rPr>
                <w:rFonts w:hint="eastAsia"/>
                <w:color w:val="FF0000"/>
                <w:lang w:eastAsia="zh-CN"/>
              </w:rPr>
              <w:t>应用程序图标</w:t>
            </w:r>
          </w:p>
        </w:tc>
        <w:tc>
          <w:tcPr>
            <w:tcW w:w="5102" w:type="dxa"/>
          </w:tcPr>
          <w:p w:rsidR="003E3533" w:rsidRPr="00CC1DEA" w:rsidRDefault="00930B62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进入本地</w:t>
            </w:r>
            <w:r w:rsidR="00CC1DEA">
              <w:rPr>
                <w:rFonts w:hint="eastAsia"/>
                <w:color w:val="FF0000"/>
                <w:lang w:eastAsia="zh-CN"/>
              </w:rPr>
              <w:t>操作小车界面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CC1DEA" w:rsidRDefault="00CC1DEA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、点击</w:t>
            </w:r>
            <w:r>
              <w:rPr>
                <w:rFonts w:hint="eastAsia"/>
                <w:color w:val="FF0000"/>
                <w:lang w:eastAsia="zh-CN"/>
              </w:rPr>
              <w:t>Start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3E3533" w:rsidRPr="008F6FC0" w:rsidRDefault="00CC1DEA" w:rsidP="00476B93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</w:t>
            </w:r>
            <w:r w:rsidR="00476B93">
              <w:rPr>
                <w:rFonts w:hint="eastAsia"/>
                <w:color w:val="FF0000"/>
                <w:lang w:eastAsia="zh-CN"/>
              </w:rPr>
              <w:t>初始化</w:t>
            </w:r>
            <w:r>
              <w:rPr>
                <w:rFonts w:hint="eastAsia"/>
                <w:color w:val="FF0000"/>
                <w:lang w:eastAsia="zh-CN"/>
              </w:rPr>
              <w:t>信息到小车驱动</w:t>
            </w:r>
            <w:r w:rsidR="00476B93">
              <w:rPr>
                <w:rFonts w:hint="eastAsia"/>
                <w:color w:val="FF0000"/>
                <w:lang w:eastAsia="zh-CN"/>
              </w:rPr>
              <w:t>，小车进入准备状态。</w:t>
            </w:r>
          </w:p>
        </w:tc>
      </w:tr>
      <w:tr w:rsidR="00CC1DEA" w:rsidTr="0060691F">
        <w:trPr>
          <w:jc w:val="center"/>
        </w:trPr>
        <w:tc>
          <w:tcPr>
            <w:tcW w:w="3420" w:type="dxa"/>
            <w:gridSpan w:val="2"/>
          </w:tcPr>
          <w:p w:rsidR="00CC1DEA" w:rsidRDefault="00CC1DEA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3</w:t>
            </w:r>
            <w:r>
              <w:rPr>
                <w:rFonts w:hint="eastAsia"/>
                <w:color w:val="FF0000"/>
                <w:lang w:eastAsia="zh-CN"/>
              </w:rPr>
              <w:t>、点击</w:t>
            </w:r>
            <w:r>
              <w:rPr>
                <w:rFonts w:hint="eastAsia"/>
                <w:color w:val="FF0000"/>
                <w:lang w:eastAsia="zh-CN"/>
              </w:rPr>
              <w:t>Left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Forward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Backward</w:t>
            </w:r>
            <w:r w:rsidR="000F6F22"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Right</w:t>
            </w:r>
            <w:r w:rsidR="000F6F22">
              <w:rPr>
                <w:rFonts w:hint="eastAsia"/>
                <w:color w:val="FF0000"/>
                <w:lang w:eastAsia="zh-CN"/>
              </w:rPr>
              <w:t>或</w:t>
            </w:r>
            <w:r w:rsidR="000F6F22">
              <w:rPr>
                <w:rFonts w:hint="eastAsia"/>
                <w:color w:val="FF0000"/>
                <w:lang w:eastAsia="zh-CN"/>
              </w:rPr>
              <w:t>Stop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CC1DEA" w:rsidRPr="008F6FC0" w:rsidRDefault="00CC1DEA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发送相应的信息到小车，从而驱动小车对应左转、前进、后退、右转</w:t>
            </w:r>
            <w:r w:rsidR="000F6F22">
              <w:rPr>
                <w:rFonts w:hint="eastAsia"/>
                <w:color w:val="FF0000"/>
                <w:lang w:eastAsia="zh-CN"/>
              </w:rPr>
              <w:t>、停止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 w:rsidR="00CC1DEA" w:rsidTr="0060691F">
        <w:trPr>
          <w:jc w:val="center"/>
        </w:trPr>
        <w:tc>
          <w:tcPr>
            <w:tcW w:w="3420" w:type="dxa"/>
            <w:gridSpan w:val="2"/>
          </w:tcPr>
          <w:p w:rsidR="00CC1DEA" w:rsidRDefault="0032584A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4</w:t>
            </w:r>
            <w:r w:rsidR="00CC1DEA">
              <w:rPr>
                <w:rFonts w:hint="eastAsia"/>
                <w:color w:val="FF0000"/>
                <w:lang w:eastAsia="zh-CN"/>
              </w:rPr>
              <w:t>、点击</w:t>
            </w:r>
            <w:r w:rsidR="00CC1DEA">
              <w:rPr>
                <w:rFonts w:hint="eastAsia"/>
                <w:color w:val="FF0000"/>
                <w:lang w:eastAsia="zh-CN"/>
              </w:rPr>
              <w:t>Over</w:t>
            </w:r>
            <w:r w:rsidR="00CC1DEA"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CC1DEA" w:rsidRPr="008F6FC0" w:rsidRDefault="00476B93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发送结束信息到小车驱动，小车进入结束状态。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B5199C" w:rsidRDefault="003E3533" w:rsidP="0060691F">
            <w:pPr>
              <w:jc w:val="center"/>
              <w:rPr>
                <w:lang w:eastAsia="zh-CN"/>
              </w:rPr>
            </w:pPr>
            <w:r w:rsidRPr="00B5199C">
              <w:rPr>
                <w:rFonts w:hint="eastAsia"/>
                <w:lang w:eastAsia="zh-CN"/>
              </w:rPr>
              <w:t>备选事件流</w:t>
            </w:r>
            <w:r>
              <w:rPr>
                <w:rFonts w:hint="eastAsia"/>
                <w:lang w:eastAsia="zh-CN"/>
              </w:rPr>
              <w:t>（分支过程与异常）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0E400B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、用户没有按下</w:t>
            </w:r>
            <w:r>
              <w:rPr>
                <w:rFonts w:hint="eastAsia"/>
                <w:color w:val="FF0000"/>
                <w:lang w:eastAsia="zh-CN"/>
              </w:rPr>
              <w:t>Start</w:t>
            </w:r>
            <w:r>
              <w:rPr>
                <w:rFonts w:hint="eastAsia"/>
                <w:color w:val="FF0000"/>
                <w:lang w:eastAsia="zh-CN"/>
              </w:rPr>
              <w:t>的条件下，按下</w:t>
            </w:r>
            <w:r>
              <w:rPr>
                <w:rFonts w:hint="eastAsia"/>
                <w:color w:val="FF0000"/>
                <w:lang w:eastAsia="zh-CN"/>
              </w:rPr>
              <w:t>Left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Forward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Backward</w:t>
            </w:r>
            <w:r>
              <w:rPr>
                <w:rFonts w:hint="eastAsia"/>
                <w:color w:val="FF0000"/>
                <w:lang w:eastAsia="zh-CN"/>
              </w:rPr>
              <w:t>或</w:t>
            </w:r>
            <w:r>
              <w:rPr>
                <w:rFonts w:hint="eastAsia"/>
                <w:color w:val="FF0000"/>
                <w:lang w:eastAsia="zh-CN"/>
              </w:rPr>
              <w:t>Right</w:t>
            </w:r>
            <w:r w:rsidR="00D32FE0">
              <w:rPr>
                <w:rFonts w:hint="eastAsia"/>
                <w:color w:val="FF0000"/>
                <w:lang w:eastAsia="zh-CN"/>
              </w:rPr>
              <w:t>、</w:t>
            </w:r>
            <w:r w:rsidR="00D32FE0">
              <w:rPr>
                <w:rFonts w:hint="eastAsia"/>
                <w:color w:val="FF0000"/>
                <w:lang w:eastAsia="zh-CN"/>
              </w:rPr>
              <w:t>Stop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0E400B" w:rsidRDefault="000E400B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提示用户先按下</w:t>
            </w:r>
            <w:r>
              <w:rPr>
                <w:rFonts w:hint="eastAsia"/>
                <w:lang w:eastAsia="zh-CN"/>
              </w:rPr>
              <w:t>Start</w:t>
            </w:r>
            <w:r>
              <w:rPr>
                <w:rFonts w:hint="eastAsia"/>
                <w:lang w:eastAsia="zh-CN"/>
              </w:rPr>
              <w:t>按钮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Default="003E3533" w:rsidP="0060691F">
            <w:pPr>
              <w:rPr>
                <w:lang w:eastAsia="zh-CN"/>
              </w:rPr>
            </w:pPr>
          </w:p>
        </w:tc>
        <w:tc>
          <w:tcPr>
            <w:tcW w:w="5102" w:type="dxa"/>
          </w:tcPr>
          <w:p w:rsidR="003E3533" w:rsidRDefault="003E3533" w:rsidP="0060691F">
            <w:pPr>
              <w:rPr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lastRenderedPageBreak/>
              <w:t>后置条件</w:t>
            </w:r>
            <w:proofErr w:type="spellEnd"/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包含</w:t>
            </w:r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使用频率</w:t>
            </w:r>
          </w:p>
        </w:tc>
        <w:tc>
          <w:tcPr>
            <w:tcW w:w="5102" w:type="dxa"/>
          </w:tcPr>
          <w:p w:rsidR="003E3533" w:rsidRDefault="0071098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业务规则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r>
              <w:rPr>
                <w:rFonts w:hint="eastAsia"/>
              </w:rPr>
              <w:t>特</w:t>
            </w:r>
            <w:r>
              <w:rPr>
                <w:rFonts w:hint="eastAsia"/>
                <w:lang w:eastAsia="zh-CN"/>
              </w:rPr>
              <w:t>别</w:t>
            </w:r>
            <w:proofErr w:type="spellStart"/>
            <w:r w:rsidRPr="002C545E">
              <w:rPr>
                <w:rFonts w:hint="eastAsia"/>
              </w:rPr>
              <w:t>需求</w:t>
            </w:r>
            <w:proofErr w:type="spellEnd"/>
          </w:p>
        </w:tc>
        <w:tc>
          <w:tcPr>
            <w:tcW w:w="5102" w:type="dxa"/>
          </w:tcPr>
          <w:p w:rsidR="003E3533" w:rsidRDefault="003E3533" w:rsidP="0060691F">
            <w:r>
              <w:rPr>
                <w:rFonts w:hint="eastAsia"/>
              </w:rPr>
              <w:t>NA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假设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注意和问题</w:t>
            </w:r>
          </w:p>
        </w:tc>
        <w:tc>
          <w:tcPr>
            <w:tcW w:w="5102" w:type="dxa"/>
          </w:tcPr>
          <w:p w:rsidR="003E3533" w:rsidRDefault="00624D39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网络通过</w:t>
            </w:r>
            <w:proofErr w:type="spellStart"/>
            <w:r>
              <w:rPr>
                <w:rFonts w:hint="eastAsia"/>
                <w:lang w:eastAsia="zh-CN"/>
              </w:rPr>
              <w:t>Wifi</w:t>
            </w:r>
            <w:proofErr w:type="spellEnd"/>
            <w:r w:rsidR="000E400B">
              <w:rPr>
                <w:rFonts w:hint="eastAsia"/>
                <w:lang w:eastAsia="zh-CN"/>
              </w:rPr>
              <w:t>发送信息</w:t>
            </w:r>
            <w:r>
              <w:rPr>
                <w:rFonts w:hint="eastAsia"/>
                <w:lang w:eastAsia="zh-CN"/>
              </w:rPr>
              <w:t>，时延问题存在。</w:t>
            </w:r>
          </w:p>
        </w:tc>
      </w:tr>
    </w:tbl>
    <w:p w:rsidR="008062FD" w:rsidRDefault="008C389F" w:rsidP="008C389F">
      <w:pPr>
        <w:pStyle w:val="30"/>
        <w:rPr>
          <w:lang w:eastAsia="zh-CN"/>
        </w:rPr>
      </w:pPr>
      <w:bookmarkStart w:id="42" w:name="_Toc346200269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2.2</w:t>
      </w:r>
      <w:r w:rsidR="008062FD">
        <w:rPr>
          <w:rFonts w:hint="eastAsia"/>
          <w:lang w:eastAsia="zh-CN"/>
        </w:rPr>
        <w:t>用例</w:t>
      </w:r>
      <w:r w:rsidR="008062FD">
        <w:rPr>
          <w:rFonts w:hint="eastAsia"/>
          <w:lang w:eastAsia="zh-CN"/>
        </w:rPr>
        <w:t>2</w:t>
      </w:r>
      <w:bookmarkEnd w:id="42"/>
    </w:p>
    <w:tbl>
      <w:tblPr>
        <w:tblStyle w:val="13"/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2448"/>
        <w:gridCol w:w="972"/>
        <w:gridCol w:w="5102"/>
      </w:tblGrid>
      <w:tr w:rsidR="003E3533" w:rsidTr="0060691F">
        <w:trPr>
          <w:trHeight w:val="158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proofErr w:type="spellStart"/>
            <w:r w:rsidRPr="008F6FC0">
              <w:rPr>
                <w:rFonts w:eastAsia="黑体" w:hint="eastAsia"/>
                <w:b/>
                <w:bCs/>
                <w:sz w:val="28"/>
                <w:szCs w:val="28"/>
              </w:rPr>
              <w:t>用例</w:t>
            </w:r>
            <w:proofErr w:type="spellEnd"/>
            <w:r>
              <w:rPr>
                <w:rFonts w:eastAsia="黑体" w:hint="eastAsia"/>
                <w:b/>
                <w:bCs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本地信息采集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简要描述</w:t>
            </w:r>
            <w:proofErr w:type="spellEnd"/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本地用户采集核辐射剂量和</w:t>
            </w:r>
            <w:r>
              <w:rPr>
                <w:rFonts w:hint="eastAsia"/>
                <w:lang w:eastAsia="zh-CN"/>
              </w:rPr>
              <w:t>GPS</w:t>
            </w:r>
            <w:r>
              <w:rPr>
                <w:rFonts w:hint="eastAsia"/>
                <w:lang w:eastAsia="zh-CN"/>
              </w:rPr>
              <w:t>信息，将其发送给移动网关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DD43B8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E8351D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DD43B8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2013.1.9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2013.1.16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6074" w:type="dxa"/>
            <w:gridSpan w:val="2"/>
          </w:tcPr>
          <w:p w:rsidR="003E3533" w:rsidRDefault="0071098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计划版本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相关用例</w:t>
            </w:r>
            <w:proofErr w:type="spellEnd"/>
          </w:p>
        </w:tc>
        <w:tc>
          <w:tcPr>
            <w:tcW w:w="6074" w:type="dxa"/>
            <w:gridSpan w:val="2"/>
          </w:tcPr>
          <w:p w:rsidR="003E3533" w:rsidRPr="009E49FB" w:rsidRDefault="003E3533" w:rsidP="0060691F">
            <w:pPr>
              <w:rPr>
                <w:rFonts w:ascii="Univers 57 Condensed" w:hAnsi="Univers 57 Condensed"/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2053CD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本地用户、移动网关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前置条件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6D70D4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核辐射检测管、</w:t>
            </w:r>
            <w:proofErr w:type="spellStart"/>
            <w:r>
              <w:rPr>
                <w:rFonts w:hint="eastAsia"/>
                <w:lang w:eastAsia="zh-CN"/>
              </w:rPr>
              <w:t>Arduino</w:t>
            </w:r>
            <w:proofErr w:type="spellEnd"/>
            <w:r>
              <w:rPr>
                <w:rFonts w:hint="eastAsia"/>
                <w:lang w:eastAsia="zh-CN"/>
              </w:rPr>
              <w:t>板、手机中间件正常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2C545E" w:rsidRDefault="003E3533" w:rsidP="0060691F">
            <w:pPr>
              <w:jc w:val="center"/>
              <w:rPr>
                <w:lang w:eastAsia="zh-CN"/>
              </w:rPr>
            </w:pPr>
            <w:r w:rsidRPr="002C545E">
              <w:rPr>
                <w:rFonts w:hint="eastAsia"/>
                <w:lang w:eastAsia="zh-CN"/>
              </w:rPr>
              <w:t>基本事件流</w:t>
            </w:r>
            <w:r>
              <w:rPr>
                <w:rFonts w:hint="eastAsia"/>
                <w:lang w:eastAsia="zh-CN"/>
              </w:rPr>
              <w:t>（主干过程）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8F590B" w:rsidTr="0060691F">
        <w:trPr>
          <w:jc w:val="center"/>
        </w:trPr>
        <w:tc>
          <w:tcPr>
            <w:tcW w:w="3420" w:type="dxa"/>
            <w:gridSpan w:val="2"/>
          </w:tcPr>
          <w:p w:rsidR="008F590B" w:rsidRDefault="008F590B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、用户输入采集人名字等相关采集信息</w:t>
            </w:r>
          </w:p>
        </w:tc>
        <w:tc>
          <w:tcPr>
            <w:tcW w:w="5102" w:type="dxa"/>
          </w:tcPr>
          <w:p w:rsidR="008F590B" w:rsidRDefault="008F590B" w:rsidP="002053CD">
            <w:pPr>
              <w:rPr>
                <w:color w:val="FF0000"/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8F590B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 w:rsidR="00850D86">
              <w:rPr>
                <w:rFonts w:hint="eastAsia"/>
                <w:color w:val="FF0000"/>
                <w:lang w:eastAsia="zh-CN"/>
              </w:rPr>
              <w:t>、按下开始采集按钮</w:t>
            </w:r>
          </w:p>
        </w:tc>
        <w:tc>
          <w:tcPr>
            <w:tcW w:w="5102" w:type="dxa"/>
          </w:tcPr>
          <w:p w:rsidR="002053CD" w:rsidRDefault="00850D86" w:rsidP="002053CD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 w:rsidR="002053CD">
              <w:rPr>
                <w:rFonts w:hint="eastAsia"/>
                <w:color w:val="FF0000"/>
                <w:lang w:eastAsia="zh-CN"/>
              </w:rPr>
              <w:t>开始采集信息</w:t>
            </w:r>
            <w:r w:rsidR="00D166FA">
              <w:rPr>
                <w:rFonts w:hint="eastAsia"/>
                <w:color w:val="FF0000"/>
                <w:lang w:eastAsia="zh-CN"/>
              </w:rPr>
              <w:t>发送至采集模块，采集模块开始采集信息</w:t>
            </w:r>
          </w:p>
          <w:p w:rsidR="003E3533" w:rsidRDefault="002053CD" w:rsidP="002053CD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proofErr w:type="spellStart"/>
            <w:r w:rsidR="008524C2">
              <w:rPr>
                <w:rFonts w:hint="eastAsia"/>
                <w:color w:val="FF0000"/>
                <w:lang w:eastAsia="zh-CN"/>
              </w:rPr>
              <w:t>Arduino</w:t>
            </w:r>
            <w:proofErr w:type="spellEnd"/>
            <w:r w:rsidR="008524C2">
              <w:rPr>
                <w:rFonts w:hint="eastAsia"/>
                <w:color w:val="FF0000"/>
                <w:lang w:eastAsia="zh-CN"/>
              </w:rPr>
              <w:t>板获取核辐射检测管将检测到的核辐射剂量</w:t>
            </w:r>
            <w:r>
              <w:rPr>
                <w:rFonts w:hint="eastAsia"/>
                <w:color w:val="FF0000"/>
                <w:lang w:eastAsia="zh-CN"/>
              </w:rPr>
              <w:t>3</w:t>
            </w:r>
            <w:r w:rsidR="00850D86">
              <w:rPr>
                <w:rFonts w:hint="eastAsia"/>
                <w:color w:val="FF0000"/>
                <w:lang w:eastAsia="zh-CN"/>
              </w:rPr>
              <w:t>、</w:t>
            </w:r>
            <w:proofErr w:type="spellStart"/>
            <w:r w:rsidR="00850D86">
              <w:rPr>
                <w:rFonts w:hint="eastAsia"/>
                <w:color w:val="FF0000"/>
                <w:lang w:eastAsia="zh-CN"/>
              </w:rPr>
              <w:t>Arduino</w:t>
            </w:r>
            <w:proofErr w:type="spellEnd"/>
            <w:r w:rsidR="00850D86">
              <w:rPr>
                <w:rFonts w:hint="eastAsia"/>
                <w:color w:val="FF0000"/>
                <w:lang w:eastAsia="zh-CN"/>
              </w:rPr>
              <w:t>板将核辐射剂量通过</w:t>
            </w:r>
            <w:proofErr w:type="spellStart"/>
            <w:r w:rsidR="00850D86">
              <w:rPr>
                <w:rFonts w:hint="eastAsia"/>
                <w:color w:val="FF0000"/>
                <w:lang w:eastAsia="zh-CN"/>
              </w:rPr>
              <w:t>Wifi</w:t>
            </w:r>
            <w:proofErr w:type="spellEnd"/>
            <w:r w:rsidR="00850D86">
              <w:rPr>
                <w:rFonts w:hint="eastAsia"/>
                <w:color w:val="FF0000"/>
                <w:lang w:eastAsia="zh-CN"/>
              </w:rPr>
              <w:t>发送与</w:t>
            </w:r>
            <w:r>
              <w:rPr>
                <w:rFonts w:hint="eastAsia"/>
                <w:color w:val="FF0000"/>
                <w:lang w:eastAsia="zh-CN"/>
              </w:rPr>
              <w:t>移动网关</w:t>
            </w:r>
          </w:p>
          <w:p w:rsidR="002053CD" w:rsidRPr="008F6FC0" w:rsidRDefault="002053CD" w:rsidP="002053CD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4</w:t>
            </w:r>
            <w:r>
              <w:rPr>
                <w:rFonts w:hint="eastAsia"/>
                <w:color w:val="FF0000"/>
                <w:lang w:eastAsia="zh-CN"/>
              </w:rPr>
              <w:t>、移动网关以事件（活动）的格式向平台发送数据</w:t>
            </w:r>
            <w:r w:rsidR="00D166FA">
              <w:rPr>
                <w:rFonts w:hint="eastAsia"/>
                <w:color w:val="FF0000"/>
                <w:lang w:eastAsia="zh-CN"/>
              </w:rPr>
              <w:t>（包括</w:t>
            </w:r>
            <w:r w:rsidR="00D166FA">
              <w:rPr>
                <w:rFonts w:hint="eastAsia"/>
                <w:color w:val="FF0000"/>
                <w:lang w:eastAsia="zh-CN"/>
              </w:rPr>
              <w:t>GPS</w:t>
            </w:r>
            <w:r w:rsidR="00D166FA">
              <w:rPr>
                <w:rFonts w:hint="eastAsia"/>
                <w:color w:val="FF0000"/>
                <w:lang w:eastAsia="zh-CN"/>
              </w:rPr>
              <w:t>信息）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8F590B" w:rsidP="0060691F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3</w:t>
            </w:r>
            <w:r w:rsidR="00850D86">
              <w:rPr>
                <w:rFonts w:hint="eastAsia"/>
                <w:color w:val="FF0000"/>
                <w:lang w:eastAsia="zh-CN"/>
              </w:rPr>
              <w:t>、按下停止采集按钮</w:t>
            </w:r>
          </w:p>
        </w:tc>
        <w:tc>
          <w:tcPr>
            <w:tcW w:w="5102" w:type="dxa"/>
          </w:tcPr>
          <w:p w:rsidR="003E3533" w:rsidRDefault="00850D86" w:rsidP="002053CD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 w:rsidR="00D166FA">
              <w:rPr>
                <w:rFonts w:hint="eastAsia"/>
                <w:color w:val="FF0000"/>
                <w:lang w:eastAsia="zh-CN"/>
              </w:rPr>
              <w:t>停止采集消息发送至采集模块，采集模块停止采集</w:t>
            </w:r>
          </w:p>
          <w:p w:rsidR="002053CD" w:rsidRPr="002053CD" w:rsidRDefault="002053CD" w:rsidP="002053CD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、平台保存此次事件（活动）。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B5199C" w:rsidRDefault="003E3533" w:rsidP="0060691F">
            <w:pPr>
              <w:jc w:val="center"/>
              <w:rPr>
                <w:lang w:eastAsia="zh-CN"/>
              </w:rPr>
            </w:pPr>
            <w:r w:rsidRPr="00B5199C">
              <w:rPr>
                <w:rFonts w:hint="eastAsia"/>
                <w:lang w:eastAsia="zh-CN"/>
              </w:rPr>
              <w:t>备选事件流</w:t>
            </w:r>
            <w:r>
              <w:rPr>
                <w:rFonts w:hint="eastAsia"/>
                <w:lang w:eastAsia="zh-CN"/>
              </w:rPr>
              <w:t>（分支过程与异常）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3E3533" w:rsidP="0060691F">
            <w:pPr>
              <w:rPr>
                <w:color w:val="FF0000"/>
              </w:rPr>
            </w:pP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Default="003E3533" w:rsidP="0060691F"/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后置条件</w:t>
            </w:r>
            <w:proofErr w:type="spellEnd"/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包含</w:t>
            </w:r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使用频率</w:t>
            </w:r>
          </w:p>
        </w:tc>
        <w:tc>
          <w:tcPr>
            <w:tcW w:w="5102" w:type="dxa"/>
          </w:tcPr>
          <w:p w:rsidR="003E3533" w:rsidRDefault="0071098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业务规则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r>
              <w:rPr>
                <w:rFonts w:hint="eastAsia"/>
              </w:rPr>
              <w:t>特</w:t>
            </w:r>
            <w:r>
              <w:rPr>
                <w:rFonts w:hint="eastAsia"/>
                <w:lang w:eastAsia="zh-CN"/>
              </w:rPr>
              <w:t>别</w:t>
            </w:r>
            <w:proofErr w:type="spellStart"/>
            <w:r w:rsidRPr="002C545E">
              <w:rPr>
                <w:rFonts w:hint="eastAsia"/>
              </w:rPr>
              <w:t>需求</w:t>
            </w:r>
            <w:proofErr w:type="spellEnd"/>
          </w:p>
        </w:tc>
        <w:tc>
          <w:tcPr>
            <w:tcW w:w="5102" w:type="dxa"/>
          </w:tcPr>
          <w:p w:rsidR="003E3533" w:rsidRDefault="003E3533" w:rsidP="0060691F">
            <w:r>
              <w:rPr>
                <w:rFonts w:hint="eastAsia"/>
              </w:rPr>
              <w:t>NA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假设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注意和问题</w:t>
            </w:r>
          </w:p>
        </w:tc>
        <w:tc>
          <w:tcPr>
            <w:tcW w:w="5102" w:type="dxa"/>
          </w:tcPr>
          <w:p w:rsidR="003E3533" w:rsidRDefault="00D71488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系统稳定性考虑，实时信息的获取</w:t>
            </w:r>
          </w:p>
        </w:tc>
      </w:tr>
    </w:tbl>
    <w:p w:rsidR="008062FD" w:rsidRDefault="008C389F" w:rsidP="008C389F">
      <w:pPr>
        <w:pStyle w:val="30"/>
        <w:rPr>
          <w:lang w:eastAsia="zh-CN"/>
        </w:rPr>
      </w:pPr>
      <w:bookmarkStart w:id="43" w:name="_Toc346200270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2.3</w:t>
      </w:r>
      <w:r w:rsidR="008062FD">
        <w:rPr>
          <w:rFonts w:hint="eastAsia"/>
          <w:lang w:eastAsia="zh-CN"/>
        </w:rPr>
        <w:t>用例</w:t>
      </w:r>
      <w:r w:rsidR="008062FD">
        <w:rPr>
          <w:rFonts w:hint="eastAsia"/>
          <w:lang w:eastAsia="zh-CN"/>
        </w:rPr>
        <w:t>3</w:t>
      </w:r>
      <w:bookmarkEnd w:id="43"/>
    </w:p>
    <w:tbl>
      <w:tblPr>
        <w:tblStyle w:val="13"/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2448"/>
        <w:gridCol w:w="972"/>
        <w:gridCol w:w="5102"/>
      </w:tblGrid>
      <w:tr w:rsidR="003E3533" w:rsidTr="0060691F">
        <w:trPr>
          <w:trHeight w:val="158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proofErr w:type="spellStart"/>
            <w:r w:rsidRPr="008F6FC0">
              <w:rPr>
                <w:rFonts w:eastAsia="黑体" w:hint="eastAsia"/>
                <w:b/>
                <w:bCs/>
                <w:sz w:val="28"/>
                <w:szCs w:val="28"/>
              </w:rPr>
              <w:t>用例</w:t>
            </w:r>
            <w:proofErr w:type="spellEnd"/>
            <w:r>
              <w:rPr>
                <w:rFonts w:eastAsia="黑体" w:hint="eastAsia"/>
                <w:b/>
                <w:bCs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7B26E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远程遥控小车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简要描述</w:t>
            </w:r>
            <w:proofErr w:type="spellEnd"/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7B26E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远程控制小车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4D43AD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E8351D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5D6064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2013.1.9</w:t>
            </w:r>
            <w:r w:rsidR="008B5461">
              <w:rPr>
                <w:rFonts w:hint="eastAsia"/>
                <w:lang w:eastAsia="zh-CN"/>
              </w:rPr>
              <w:t xml:space="preserve"> 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7B26E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2013.1.16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6074" w:type="dxa"/>
            <w:gridSpan w:val="2"/>
          </w:tcPr>
          <w:p w:rsidR="003E3533" w:rsidRDefault="006F524B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计划版本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相关用例</w:t>
            </w:r>
            <w:proofErr w:type="spellEnd"/>
          </w:p>
        </w:tc>
        <w:tc>
          <w:tcPr>
            <w:tcW w:w="6074" w:type="dxa"/>
            <w:gridSpan w:val="2"/>
          </w:tcPr>
          <w:p w:rsidR="003E3533" w:rsidRPr="009E49FB" w:rsidRDefault="003E3533" w:rsidP="0060691F">
            <w:pPr>
              <w:rPr>
                <w:rFonts w:ascii="Univers 57 Condensed" w:hAnsi="Univers 57 Condensed"/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7B26E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远程用户、平台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前置条件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7B26E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系统运行正常，网络正常、平台工作正常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2C545E" w:rsidRDefault="003E3533" w:rsidP="0060691F">
            <w:pPr>
              <w:jc w:val="center"/>
              <w:rPr>
                <w:lang w:eastAsia="zh-CN"/>
              </w:rPr>
            </w:pPr>
            <w:r w:rsidRPr="002C545E">
              <w:rPr>
                <w:rFonts w:hint="eastAsia"/>
                <w:lang w:eastAsia="zh-CN"/>
              </w:rPr>
              <w:t>基本事件流</w:t>
            </w:r>
            <w:r>
              <w:rPr>
                <w:rFonts w:hint="eastAsia"/>
                <w:lang w:eastAsia="zh-CN"/>
              </w:rPr>
              <w:t>（主干过程）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930B62" w:rsidTr="0060691F">
        <w:trPr>
          <w:jc w:val="center"/>
        </w:trPr>
        <w:tc>
          <w:tcPr>
            <w:tcW w:w="3420" w:type="dxa"/>
            <w:gridSpan w:val="2"/>
          </w:tcPr>
          <w:p w:rsidR="00930B62" w:rsidRPr="003F6759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、用户点击应用程序图标</w:t>
            </w:r>
          </w:p>
        </w:tc>
        <w:tc>
          <w:tcPr>
            <w:tcW w:w="5102" w:type="dxa"/>
          </w:tcPr>
          <w:p w:rsidR="00930B62" w:rsidRPr="00CC1DEA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进入远程操作小车界面</w:t>
            </w:r>
          </w:p>
        </w:tc>
      </w:tr>
      <w:tr w:rsidR="00930B62" w:rsidTr="0060691F">
        <w:trPr>
          <w:jc w:val="center"/>
        </w:trPr>
        <w:tc>
          <w:tcPr>
            <w:tcW w:w="3420" w:type="dxa"/>
            <w:gridSpan w:val="2"/>
          </w:tcPr>
          <w:p w:rsidR="00930B62" w:rsidRPr="00CC1DEA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、点击</w:t>
            </w:r>
            <w:r>
              <w:rPr>
                <w:rFonts w:hint="eastAsia"/>
                <w:color w:val="FF0000"/>
                <w:lang w:eastAsia="zh-CN"/>
              </w:rPr>
              <w:t>Start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930B62" w:rsidRPr="008F6FC0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发送初始化信息途径平台、移动网关到小车驱动，小车进入准备状态。</w:t>
            </w:r>
          </w:p>
        </w:tc>
      </w:tr>
      <w:tr w:rsidR="00930B62" w:rsidTr="0060691F">
        <w:trPr>
          <w:jc w:val="center"/>
        </w:trPr>
        <w:tc>
          <w:tcPr>
            <w:tcW w:w="3420" w:type="dxa"/>
            <w:gridSpan w:val="2"/>
          </w:tcPr>
          <w:p w:rsidR="00930B62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3</w:t>
            </w:r>
            <w:r>
              <w:rPr>
                <w:rFonts w:hint="eastAsia"/>
                <w:color w:val="FF0000"/>
                <w:lang w:eastAsia="zh-CN"/>
              </w:rPr>
              <w:t>、点击</w:t>
            </w:r>
            <w:r>
              <w:rPr>
                <w:rFonts w:hint="eastAsia"/>
                <w:color w:val="FF0000"/>
                <w:lang w:eastAsia="zh-CN"/>
              </w:rPr>
              <w:t>Left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Forward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Backward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>
              <w:rPr>
                <w:rFonts w:hint="eastAsia"/>
                <w:color w:val="FF0000"/>
                <w:lang w:eastAsia="zh-CN"/>
              </w:rPr>
              <w:t>Right</w:t>
            </w:r>
            <w:r>
              <w:rPr>
                <w:rFonts w:hint="eastAsia"/>
                <w:color w:val="FF0000"/>
                <w:lang w:eastAsia="zh-CN"/>
              </w:rPr>
              <w:t>或</w:t>
            </w:r>
            <w:r>
              <w:rPr>
                <w:rFonts w:hint="eastAsia"/>
                <w:color w:val="FF0000"/>
                <w:lang w:eastAsia="zh-CN"/>
              </w:rPr>
              <w:t>Stop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930B62" w:rsidRPr="008F6FC0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发送相应的信息途径平台、移动网关到小车驱动，从而驱动小车对应左转、前进、后退、右转、停止。</w:t>
            </w:r>
          </w:p>
        </w:tc>
      </w:tr>
      <w:tr w:rsidR="00930B62" w:rsidTr="0060691F">
        <w:trPr>
          <w:jc w:val="center"/>
        </w:trPr>
        <w:tc>
          <w:tcPr>
            <w:tcW w:w="3420" w:type="dxa"/>
            <w:gridSpan w:val="2"/>
          </w:tcPr>
          <w:p w:rsidR="00930B62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4</w:t>
            </w:r>
            <w:r>
              <w:rPr>
                <w:rFonts w:hint="eastAsia"/>
                <w:color w:val="FF0000"/>
                <w:lang w:eastAsia="zh-CN"/>
              </w:rPr>
              <w:t>、点击</w:t>
            </w:r>
            <w:r>
              <w:rPr>
                <w:rFonts w:hint="eastAsia"/>
                <w:color w:val="FF0000"/>
                <w:lang w:eastAsia="zh-CN"/>
              </w:rPr>
              <w:t>Over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930B62" w:rsidRPr="008F6FC0" w:rsidRDefault="00930B62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发送结束信息途径平台、移动网关到小车驱动，小车进入结束状态。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B5199C" w:rsidRDefault="003E3533" w:rsidP="0060691F">
            <w:pPr>
              <w:jc w:val="center"/>
              <w:rPr>
                <w:lang w:eastAsia="zh-CN"/>
              </w:rPr>
            </w:pPr>
            <w:r w:rsidRPr="00B5199C">
              <w:rPr>
                <w:rFonts w:hint="eastAsia"/>
                <w:lang w:eastAsia="zh-CN"/>
              </w:rPr>
              <w:t>备选事件流</w:t>
            </w:r>
            <w:r>
              <w:rPr>
                <w:rFonts w:hint="eastAsia"/>
                <w:lang w:eastAsia="zh-CN"/>
              </w:rPr>
              <w:t>（分支过程与异常）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3E3533" w:rsidP="0060691F">
            <w:pPr>
              <w:rPr>
                <w:color w:val="FF0000"/>
              </w:rPr>
            </w:pP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Default="003E3533" w:rsidP="0060691F"/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lastRenderedPageBreak/>
              <w:t>后置条件</w:t>
            </w:r>
            <w:proofErr w:type="spellEnd"/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包含</w:t>
            </w:r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使用频率</w:t>
            </w:r>
          </w:p>
        </w:tc>
        <w:tc>
          <w:tcPr>
            <w:tcW w:w="5102" w:type="dxa"/>
          </w:tcPr>
          <w:p w:rsidR="003E3533" w:rsidRDefault="00A45F07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业务规则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r>
              <w:rPr>
                <w:rFonts w:hint="eastAsia"/>
              </w:rPr>
              <w:t>特</w:t>
            </w:r>
            <w:r>
              <w:rPr>
                <w:rFonts w:hint="eastAsia"/>
                <w:lang w:eastAsia="zh-CN"/>
              </w:rPr>
              <w:t>别</w:t>
            </w:r>
            <w:proofErr w:type="spellStart"/>
            <w:r w:rsidRPr="002C545E">
              <w:rPr>
                <w:rFonts w:hint="eastAsia"/>
              </w:rPr>
              <w:t>需求</w:t>
            </w:r>
            <w:proofErr w:type="spellEnd"/>
          </w:p>
        </w:tc>
        <w:tc>
          <w:tcPr>
            <w:tcW w:w="5102" w:type="dxa"/>
          </w:tcPr>
          <w:p w:rsidR="003E3533" w:rsidRDefault="003E3533" w:rsidP="0060691F">
            <w:r>
              <w:rPr>
                <w:rFonts w:hint="eastAsia"/>
              </w:rPr>
              <w:t>NA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假设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注意和问题</w:t>
            </w:r>
          </w:p>
        </w:tc>
        <w:tc>
          <w:tcPr>
            <w:tcW w:w="5102" w:type="dxa"/>
          </w:tcPr>
          <w:p w:rsidR="003E3533" w:rsidRDefault="002D36FA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网络</w:t>
            </w:r>
            <w:r w:rsidR="007A4201">
              <w:rPr>
                <w:rFonts w:hint="eastAsia"/>
                <w:lang w:eastAsia="zh-CN"/>
              </w:rPr>
              <w:t>问题</w:t>
            </w:r>
            <w:r>
              <w:rPr>
                <w:rFonts w:hint="eastAsia"/>
                <w:lang w:eastAsia="zh-CN"/>
              </w:rPr>
              <w:t>，延迟问题的存在</w:t>
            </w:r>
          </w:p>
        </w:tc>
      </w:tr>
    </w:tbl>
    <w:p w:rsidR="008062FD" w:rsidRDefault="008C389F" w:rsidP="008C389F">
      <w:pPr>
        <w:pStyle w:val="30"/>
        <w:rPr>
          <w:lang w:eastAsia="zh-CN"/>
        </w:rPr>
      </w:pPr>
      <w:bookmarkStart w:id="44" w:name="_Toc346200271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2.4</w:t>
      </w:r>
      <w:r w:rsidR="008062FD">
        <w:rPr>
          <w:rFonts w:hint="eastAsia"/>
          <w:lang w:eastAsia="zh-CN"/>
        </w:rPr>
        <w:t>用例</w:t>
      </w:r>
      <w:r w:rsidR="008062FD">
        <w:rPr>
          <w:rFonts w:hint="eastAsia"/>
          <w:lang w:eastAsia="zh-CN"/>
        </w:rPr>
        <w:t>4</w:t>
      </w:r>
      <w:bookmarkEnd w:id="44"/>
    </w:p>
    <w:tbl>
      <w:tblPr>
        <w:tblStyle w:val="13"/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2448"/>
        <w:gridCol w:w="972"/>
        <w:gridCol w:w="5102"/>
      </w:tblGrid>
      <w:tr w:rsidR="003E3533" w:rsidTr="0060691F">
        <w:trPr>
          <w:trHeight w:val="158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proofErr w:type="spellStart"/>
            <w:r w:rsidRPr="008F6FC0">
              <w:rPr>
                <w:rFonts w:eastAsia="黑体" w:hint="eastAsia"/>
                <w:b/>
                <w:bCs/>
                <w:sz w:val="28"/>
                <w:szCs w:val="28"/>
              </w:rPr>
              <w:t>用例</w:t>
            </w:r>
            <w:proofErr w:type="spellEnd"/>
            <w:r>
              <w:rPr>
                <w:rFonts w:eastAsia="黑体" w:hint="eastAsia"/>
                <w:b/>
                <w:bCs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B8211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远程采集信息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简要描述</w:t>
            </w:r>
            <w:proofErr w:type="spellEnd"/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B8211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远程用户远程采集信息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825E9F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E8351D" w:rsidP="0060691F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825E9F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2013.1.9</w:t>
            </w:r>
          </w:p>
        </w:tc>
      </w:tr>
      <w:tr w:rsidR="003E3533" w:rsidTr="0060691F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3E3533" w:rsidRDefault="00B8211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2013.1.16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6074" w:type="dxa"/>
            <w:gridSpan w:val="2"/>
          </w:tcPr>
          <w:p w:rsidR="003E3533" w:rsidRDefault="00825E9F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计划版本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相关用例</w:t>
            </w:r>
            <w:proofErr w:type="spellEnd"/>
          </w:p>
        </w:tc>
        <w:tc>
          <w:tcPr>
            <w:tcW w:w="6074" w:type="dxa"/>
            <w:gridSpan w:val="2"/>
          </w:tcPr>
          <w:p w:rsidR="003E3533" w:rsidRPr="009E49FB" w:rsidRDefault="003E3533" w:rsidP="0060691F">
            <w:pPr>
              <w:rPr>
                <w:rFonts w:ascii="Univers 57 Condensed" w:hAnsi="Univers 57 Condensed"/>
                <w:lang w:eastAsia="zh-CN"/>
              </w:rPr>
            </w:pP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B82111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远程用户、平台</w:t>
            </w:r>
          </w:p>
        </w:tc>
      </w:tr>
      <w:tr w:rsidR="003E3533" w:rsidTr="0060691F">
        <w:trPr>
          <w:jc w:val="center"/>
        </w:trPr>
        <w:tc>
          <w:tcPr>
            <w:tcW w:w="2448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前置条件</w:t>
            </w:r>
            <w:proofErr w:type="spellEnd"/>
          </w:p>
        </w:tc>
        <w:tc>
          <w:tcPr>
            <w:tcW w:w="6074" w:type="dxa"/>
            <w:gridSpan w:val="2"/>
          </w:tcPr>
          <w:p w:rsidR="003E3533" w:rsidRDefault="00825E9F" w:rsidP="001271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核辐射检测管、</w:t>
            </w:r>
            <w:proofErr w:type="spellStart"/>
            <w:r>
              <w:rPr>
                <w:rFonts w:hint="eastAsia"/>
                <w:lang w:eastAsia="zh-CN"/>
              </w:rPr>
              <w:t>Arduino</w:t>
            </w:r>
            <w:proofErr w:type="spellEnd"/>
            <w:r>
              <w:rPr>
                <w:rFonts w:hint="eastAsia"/>
                <w:lang w:eastAsia="zh-CN"/>
              </w:rPr>
              <w:t>板、</w:t>
            </w:r>
            <w:r w:rsidR="00127196">
              <w:rPr>
                <w:rFonts w:hint="eastAsia"/>
                <w:lang w:eastAsia="zh-CN"/>
              </w:rPr>
              <w:t>移动网关</w:t>
            </w:r>
            <w:r>
              <w:rPr>
                <w:rFonts w:hint="eastAsia"/>
                <w:lang w:eastAsia="zh-CN"/>
              </w:rPr>
              <w:t>、平台等正常运行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2C545E" w:rsidRDefault="003E3533" w:rsidP="0060691F">
            <w:pPr>
              <w:jc w:val="center"/>
              <w:rPr>
                <w:lang w:eastAsia="zh-CN"/>
              </w:rPr>
            </w:pPr>
            <w:r w:rsidRPr="002C545E">
              <w:rPr>
                <w:rFonts w:hint="eastAsia"/>
                <w:lang w:eastAsia="zh-CN"/>
              </w:rPr>
              <w:t>基本事件流</w:t>
            </w:r>
            <w:r>
              <w:rPr>
                <w:rFonts w:hint="eastAsia"/>
                <w:lang w:eastAsia="zh-CN"/>
              </w:rPr>
              <w:t>（主干过程）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127196" w:rsidTr="0060691F">
        <w:trPr>
          <w:jc w:val="center"/>
        </w:trPr>
        <w:tc>
          <w:tcPr>
            <w:tcW w:w="3420" w:type="dxa"/>
            <w:gridSpan w:val="2"/>
          </w:tcPr>
          <w:p w:rsidR="00127196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、用户输入采集人名字等相关采集信息</w:t>
            </w:r>
          </w:p>
        </w:tc>
        <w:tc>
          <w:tcPr>
            <w:tcW w:w="5102" w:type="dxa"/>
          </w:tcPr>
          <w:p w:rsidR="00127196" w:rsidRDefault="00127196" w:rsidP="008C4A39">
            <w:pPr>
              <w:rPr>
                <w:color w:val="FF0000"/>
                <w:lang w:eastAsia="zh-CN"/>
              </w:rPr>
            </w:pPr>
          </w:p>
        </w:tc>
      </w:tr>
      <w:tr w:rsidR="00127196" w:rsidTr="0060691F">
        <w:trPr>
          <w:jc w:val="center"/>
        </w:trPr>
        <w:tc>
          <w:tcPr>
            <w:tcW w:w="3420" w:type="dxa"/>
            <w:gridSpan w:val="2"/>
          </w:tcPr>
          <w:p w:rsidR="00127196" w:rsidRPr="003F6759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、按下开始采集按钮</w:t>
            </w:r>
          </w:p>
        </w:tc>
        <w:tc>
          <w:tcPr>
            <w:tcW w:w="5102" w:type="dxa"/>
          </w:tcPr>
          <w:p w:rsidR="00127196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、开始采集信息</w:t>
            </w:r>
            <w:r w:rsidR="00D166FA">
              <w:rPr>
                <w:rFonts w:hint="eastAsia"/>
                <w:color w:val="FF0000"/>
                <w:lang w:eastAsia="zh-CN"/>
              </w:rPr>
              <w:t>途径平台、移动网关，发送至采集模块开始采集信息</w:t>
            </w:r>
          </w:p>
          <w:p w:rsidR="00127196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proofErr w:type="spellStart"/>
            <w:r>
              <w:rPr>
                <w:rFonts w:hint="eastAsia"/>
                <w:color w:val="FF0000"/>
                <w:lang w:eastAsia="zh-CN"/>
              </w:rPr>
              <w:t>Arduino</w:t>
            </w:r>
            <w:proofErr w:type="spellEnd"/>
            <w:r>
              <w:rPr>
                <w:rFonts w:hint="eastAsia"/>
                <w:color w:val="FF0000"/>
                <w:lang w:eastAsia="zh-CN"/>
              </w:rPr>
              <w:t>板获取核辐射检测管将检测到的核辐射剂量</w:t>
            </w:r>
            <w:r>
              <w:rPr>
                <w:rFonts w:hint="eastAsia"/>
                <w:color w:val="FF0000"/>
                <w:lang w:eastAsia="zh-CN"/>
              </w:rPr>
              <w:t>3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proofErr w:type="spellStart"/>
            <w:r>
              <w:rPr>
                <w:rFonts w:hint="eastAsia"/>
                <w:color w:val="FF0000"/>
                <w:lang w:eastAsia="zh-CN"/>
              </w:rPr>
              <w:t>Arduino</w:t>
            </w:r>
            <w:proofErr w:type="spellEnd"/>
            <w:r>
              <w:rPr>
                <w:rFonts w:hint="eastAsia"/>
                <w:color w:val="FF0000"/>
                <w:lang w:eastAsia="zh-CN"/>
              </w:rPr>
              <w:t>板将核辐射剂量通过</w:t>
            </w:r>
            <w:proofErr w:type="spellStart"/>
            <w:r>
              <w:rPr>
                <w:rFonts w:hint="eastAsia"/>
                <w:color w:val="FF0000"/>
                <w:lang w:eastAsia="zh-CN"/>
              </w:rPr>
              <w:t>Wifi</w:t>
            </w:r>
            <w:proofErr w:type="spellEnd"/>
            <w:r>
              <w:rPr>
                <w:rFonts w:hint="eastAsia"/>
                <w:color w:val="FF0000"/>
                <w:lang w:eastAsia="zh-CN"/>
              </w:rPr>
              <w:t>发送与移动网关</w:t>
            </w:r>
          </w:p>
          <w:p w:rsidR="00127196" w:rsidRPr="008F6FC0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4</w:t>
            </w:r>
            <w:r>
              <w:rPr>
                <w:rFonts w:hint="eastAsia"/>
                <w:color w:val="FF0000"/>
                <w:lang w:eastAsia="zh-CN"/>
              </w:rPr>
              <w:t>、移动网关以事件（活动）的格式向平台发送数据</w:t>
            </w:r>
            <w:r w:rsidR="00D166FA">
              <w:rPr>
                <w:rFonts w:hint="eastAsia"/>
                <w:color w:val="FF0000"/>
                <w:lang w:eastAsia="zh-CN"/>
              </w:rPr>
              <w:t>（包括</w:t>
            </w:r>
            <w:r w:rsidR="00D166FA">
              <w:rPr>
                <w:rFonts w:hint="eastAsia"/>
                <w:color w:val="FF0000"/>
                <w:lang w:eastAsia="zh-CN"/>
              </w:rPr>
              <w:t>GPS</w:t>
            </w:r>
            <w:r w:rsidR="00D166FA">
              <w:rPr>
                <w:rFonts w:hint="eastAsia"/>
                <w:color w:val="FF0000"/>
                <w:lang w:eastAsia="zh-CN"/>
              </w:rPr>
              <w:t>信息）</w:t>
            </w:r>
          </w:p>
        </w:tc>
      </w:tr>
      <w:tr w:rsidR="00127196" w:rsidTr="0060691F">
        <w:trPr>
          <w:jc w:val="center"/>
        </w:trPr>
        <w:tc>
          <w:tcPr>
            <w:tcW w:w="3420" w:type="dxa"/>
            <w:gridSpan w:val="2"/>
          </w:tcPr>
          <w:p w:rsidR="00127196" w:rsidRPr="003F6759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3</w:t>
            </w:r>
            <w:r>
              <w:rPr>
                <w:rFonts w:hint="eastAsia"/>
                <w:color w:val="FF0000"/>
                <w:lang w:eastAsia="zh-CN"/>
              </w:rPr>
              <w:t>、按下停止采集按钮</w:t>
            </w:r>
          </w:p>
        </w:tc>
        <w:tc>
          <w:tcPr>
            <w:tcW w:w="5102" w:type="dxa"/>
          </w:tcPr>
          <w:p w:rsidR="00127196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 w:rsidR="00D166FA">
              <w:rPr>
                <w:rFonts w:hint="eastAsia"/>
                <w:color w:val="FF0000"/>
                <w:lang w:eastAsia="zh-CN"/>
              </w:rPr>
              <w:t>停止采集消息途径平台、移动网关发送至采集模块，采集模块停止采集。</w:t>
            </w:r>
          </w:p>
          <w:p w:rsidR="00127196" w:rsidRPr="002053CD" w:rsidRDefault="00127196" w:rsidP="008C4A3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、平台保存此次事件（活动）。</w:t>
            </w:r>
          </w:p>
        </w:tc>
      </w:tr>
      <w:tr w:rsidR="003E3533" w:rsidTr="0060691F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3E3533" w:rsidRPr="00B5199C" w:rsidRDefault="003E3533" w:rsidP="0060691F">
            <w:pPr>
              <w:jc w:val="center"/>
              <w:rPr>
                <w:lang w:eastAsia="zh-CN"/>
              </w:rPr>
            </w:pPr>
            <w:r w:rsidRPr="00B5199C">
              <w:rPr>
                <w:rFonts w:hint="eastAsia"/>
                <w:lang w:eastAsia="zh-CN"/>
              </w:rPr>
              <w:t>备选事件流</w:t>
            </w:r>
            <w:r>
              <w:rPr>
                <w:rFonts w:hint="eastAsia"/>
                <w:lang w:eastAsia="zh-CN"/>
              </w:rPr>
              <w:t>（分支过程与异常）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Pr="003F6759" w:rsidRDefault="003E3533" w:rsidP="0060691F">
            <w:pPr>
              <w:rPr>
                <w:color w:val="FF0000"/>
              </w:rPr>
            </w:pP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</w:tcPr>
          <w:p w:rsidR="003E3533" w:rsidRDefault="003E3533" w:rsidP="0060691F"/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roofErr w:type="spellStart"/>
            <w:r w:rsidRPr="002C545E">
              <w:rPr>
                <w:rFonts w:hint="eastAsia"/>
              </w:rPr>
              <w:t>后置条件</w:t>
            </w:r>
            <w:proofErr w:type="spellEnd"/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包含</w:t>
            </w:r>
          </w:p>
        </w:tc>
        <w:tc>
          <w:tcPr>
            <w:tcW w:w="5102" w:type="dxa"/>
          </w:tcPr>
          <w:p w:rsidR="003E3533" w:rsidRPr="00F26E82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使用频率</w:t>
            </w:r>
          </w:p>
        </w:tc>
        <w:tc>
          <w:tcPr>
            <w:tcW w:w="5102" w:type="dxa"/>
          </w:tcPr>
          <w:p w:rsidR="003E3533" w:rsidRDefault="0060691F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业务规则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r>
              <w:rPr>
                <w:rFonts w:hint="eastAsia"/>
              </w:rPr>
              <w:t>特</w:t>
            </w:r>
            <w:r>
              <w:rPr>
                <w:rFonts w:hint="eastAsia"/>
                <w:lang w:eastAsia="zh-CN"/>
              </w:rPr>
              <w:t>别</w:t>
            </w:r>
            <w:proofErr w:type="spellStart"/>
            <w:r w:rsidRPr="002C545E">
              <w:rPr>
                <w:rFonts w:hint="eastAsia"/>
              </w:rPr>
              <w:t>需求</w:t>
            </w:r>
            <w:proofErr w:type="spellEnd"/>
          </w:p>
        </w:tc>
        <w:tc>
          <w:tcPr>
            <w:tcW w:w="5102" w:type="dxa"/>
          </w:tcPr>
          <w:p w:rsidR="003E3533" w:rsidRDefault="003E3533" w:rsidP="0060691F">
            <w:r>
              <w:rPr>
                <w:rFonts w:hint="eastAsia"/>
              </w:rPr>
              <w:t>NA</w:t>
            </w:r>
          </w:p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Pr="002C545E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假设</w:t>
            </w:r>
          </w:p>
        </w:tc>
        <w:tc>
          <w:tcPr>
            <w:tcW w:w="5102" w:type="dxa"/>
          </w:tcPr>
          <w:p w:rsidR="003E3533" w:rsidRDefault="003E3533" w:rsidP="0060691F"/>
        </w:tc>
      </w:tr>
      <w:tr w:rsidR="003E3533" w:rsidTr="0060691F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3E3533" w:rsidRDefault="003E3533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注意和问题</w:t>
            </w:r>
          </w:p>
        </w:tc>
        <w:tc>
          <w:tcPr>
            <w:tcW w:w="5102" w:type="dxa"/>
          </w:tcPr>
          <w:p w:rsidR="003E3533" w:rsidRDefault="0060691F" w:rsidP="0060691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网络连接正常</w:t>
            </w:r>
          </w:p>
        </w:tc>
      </w:tr>
    </w:tbl>
    <w:p w:rsidR="008062FD" w:rsidRDefault="008C389F" w:rsidP="008C389F">
      <w:pPr>
        <w:pStyle w:val="30"/>
        <w:rPr>
          <w:lang w:eastAsia="zh-CN"/>
        </w:rPr>
      </w:pPr>
      <w:bookmarkStart w:id="45" w:name="_Toc346200272"/>
      <w:r>
        <w:rPr>
          <w:rFonts w:hint="eastAsia"/>
          <w:lang w:eastAsia="zh-CN"/>
        </w:rPr>
        <w:t>2.</w:t>
      </w:r>
      <w:r w:rsidR="008062FD">
        <w:rPr>
          <w:rFonts w:hint="eastAsia"/>
          <w:lang w:eastAsia="zh-CN"/>
        </w:rPr>
        <w:t>2.5</w:t>
      </w:r>
      <w:r w:rsidR="008062FD">
        <w:rPr>
          <w:rFonts w:hint="eastAsia"/>
          <w:lang w:eastAsia="zh-CN"/>
        </w:rPr>
        <w:t>用例</w:t>
      </w:r>
      <w:r w:rsidR="008062FD">
        <w:rPr>
          <w:rFonts w:hint="eastAsia"/>
          <w:lang w:eastAsia="zh-CN"/>
        </w:rPr>
        <w:t>5</w:t>
      </w:r>
      <w:bookmarkEnd w:id="45"/>
    </w:p>
    <w:tbl>
      <w:tblPr>
        <w:tblStyle w:val="13"/>
        <w:tblW w:w="0" w:type="auto"/>
        <w:jc w:val="center"/>
        <w:tblInd w:w="108" w:type="dxa"/>
        <w:tblLook w:val="01E0" w:firstRow="1" w:lastRow="1" w:firstColumn="1" w:lastColumn="1" w:noHBand="0" w:noVBand="0"/>
      </w:tblPr>
      <w:tblGrid>
        <w:gridCol w:w="2448"/>
        <w:gridCol w:w="972"/>
        <w:gridCol w:w="5102"/>
      </w:tblGrid>
      <w:tr w:rsidR="004B29C8" w:rsidTr="00850D86">
        <w:trPr>
          <w:trHeight w:val="158"/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proofErr w:type="spellStart"/>
            <w:r w:rsidRPr="008F6FC0">
              <w:rPr>
                <w:rFonts w:eastAsia="黑体" w:hint="eastAsia"/>
                <w:b/>
                <w:bCs/>
                <w:sz w:val="28"/>
                <w:szCs w:val="28"/>
              </w:rPr>
              <w:t>用例</w:t>
            </w:r>
            <w:proofErr w:type="spellEnd"/>
            <w:r>
              <w:rPr>
                <w:rFonts w:eastAsia="黑体" w:hint="eastAsia"/>
                <w:b/>
                <w:bCs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0E3DD9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远程读取信息</w:t>
            </w:r>
          </w:p>
        </w:tc>
      </w:tr>
      <w:tr w:rsidR="004B29C8" w:rsidTr="00850D86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简要描述</w:t>
            </w:r>
            <w:proofErr w:type="spellEnd"/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应用程序从平台获取地理位置信息，显示给用户</w:t>
            </w:r>
          </w:p>
        </w:tc>
      </w:tr>
      <w:tr w:rsidR="004B29C8" w:rsidTr="00850D86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4B29C8" w:rsidP="00850D86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4B29C8" w:rsidTr="00850D86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最后更新者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E8351D" w:rsidP="00850D86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行盼宁</w:t>
            </w:r>
            <w:proofErr w:type="gramEnd"/>
          </w:p>
        </w:tc>
      </w:tr>
      <w:tr w:rsidR="004B29C8" w:rsidTr="00850D86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2013.1.9</w:t>
            </w:r>
          </w:p>
        </w:tc>
      </w:tr>
      <w:tr w:rsidR="004B29C8" w:rsidTr="00850D86">
        <w:trPr>
          <w:trHeight w:val="157"/>
          <w:jc w:val="center"/>
        </w:trPr>
        <w:tc>
          <w:tcPr>
            <w:tcW w:w="2448" w:type="dxa"/>
            <w:shd w:val="clear" w:color="auto" w:fill="00FFFF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最后更新日期</w:t>
            </w:r>
          </w:p>
        </w:tc>
        <w:tc>
          <w:tcPr>
            <w:tcW w:w="6074" w:type="dxa"/>
            <w:gridSpan w:val="2"/>
            <w:shd w:val="clear" w:color="auto" w:fill="auto"/>
          </w:tcPr>
          <w:p w:rsidR="004B29C8" w:rsidRDefault="00E8351D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2013.1.16</w:t>
            </w:r>
          </w:p>
        </w:tc>
      </w:tr>
      <w:tr w:rsidR="004B29C8" w:rsidTr="00850D86">
        <w:trPr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6074" w:type="dxa"/>
            <w:gridSpan w:val="2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4B29C8" w:rsidTr="00850D86">
        <w:trPr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计划版本</w:t>
            </w:r>
            <w:proofErr w:type="spellEnd"/>
          </w:p>
        </w:tc>
        <w:tc>
          <w:tcPr>
            <w:tcW w:w="6074" w:type="dxa"/>
            <w:gridSpan w:val="2"/>
          </w:tcPr>
          <w:p w:rsidR="004B29C8" w:rsidRDefault="004B29C8" w:rsidP="00850D86"/>
        </w:tc>
      </w:tr>
      <w:tr w:rsidR="004B29C8" w:rsidTr="00850D86">
        <w:trPr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相关用例</w:t>
            </w:r>
            <w:proofErr w:type="spellEnd"/>
          </w:p>
        </w:tc>
        <w:tc>
          <w:tcPr>
            <w:tcW w:w="6074" w:type="dxa"/>
            <w:gridSpan w:val="2"/>
          </w:tcPr>
          <w:p w:rsidR="004B29C8" w:rsidRPr="009E49FB" w:rsidRDefault="004B29C8" w:rsidP="00850D86">
            <w:pPr>
              <w:rPr>
                <w:rFonts w:ascii="Univers 57 Condensed" w:hAnsi="Univers 57 Condensed"/>
                <w:lang w:eastAsia="zh-CN"/>
              </w:rPr>
            </w:pPr>
          </w:p>
        </w:tc>
      </w:tr>
      <w:tr w:rsidR="004B29C8" w:rsidTr="00850D86">
        <w:trPr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074" w:type="dxa"/>
            <w:gridSpan w:val="2"/>
          </w:tcPr>
          <w:p w:rsidR="004B29C8" w:rsidRDefault="007B4FD0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远程用户、平台</w:t>
            </w:r>
          </w:p>
        </w:tc>
      </w:tr>
      <w:tr w:rsidR="004B29C8" w:rsidTr="00850D86">
        <w:trPr>
          <w:jc w:val="center"/>
        </w:trPr>
        <w:tc>
          <w:tcPr>
            <w:tcW w:w="2448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前置条件</w:t>
            </w:r>
            <w:proofErr w:type="spellEnd"/>
          </w:p>
        </w:tc>
        <w:tc>
          <w:tcPr>
            <w:tcW w:w="6074" w:type="dxa"/>
            <w:gridSpan w:val="2"/>
          </w:tcPr>
          <w:p w:rsidR="004B29C8" w:rsidRDefault="004B29C8" w:rsidP="00850D86">
            <w:pPr>
              <w:rPr>
                <w:lang w:eastAsia="zh-CN"/>
              </w:rPr>
            </w:pPr>
          </w:p>
        </w:tc>
      </w:tr>
      <w:tr w:rsidR="004B29C8" w:rsidTr="00850D86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4B29C8" w:rsidRPr="002C545E" w:rsidRDefault="004B29C8" w:rsidP="00850D86">
            <w:pPr>
              <w:jc w:val="center"/>
              <w:rPr>
                <w:lang w:eastAsia="zh-CN"/>
              </w:rPr>
            </w:pPr>
            <w:r w:rsidRPr="002C545E">
              <w:rPr>
                <w:rFonts w:hint="eastAsia"/>
                <w:lang w:eastAsia="zh-CN"/>
              </w:rPr>
              <w:t>基本事件流</w:t>
            </w:r>
            <w:r>
              <w:rPr>
                <w:rFonts w:hint="eastAsia"/>
                <w:lang w:eastAsia="zh-CN"/>
              </w:rPr>
              <w:t>（主干过程）</w:t>
            </w: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</w:tcPr>
          <w:p w:rsidR="004B29C8" w:rsidRPr="003F6759" w:rsidRDefault="004B29C8" w:rsidP="00C742AB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</w:t>
            </w:r>
            <w:r w:rsidR="00C742AB">
              <w:rPr>
                <w:rFonts w:hint="eastAsia"/>
                <w:color w:val="FF0000"/>
                <w:lang w:eastAsia="zh-CN"/>
              </w:rPr>
              <w:t>输入日期</w:t>
            </w:r>
          </w:p>
        </w:tc>
        <w:tc>
          <w:tcPr>
            <w:tcW w:w="5102" w:type="dxa"/>
          </w:tcPr>
          <w:p w:rsidR="004B29C8" w:rsidRPr="008F6FC0" w:rsidRDefault="004B29C8" w:rsidP="00850D86">
            <w:pPr>
              <w:rPr>
                <w:color w:val="FF0000"/>
                <w:lang w:eastAsia="zh-CN"/>
              </w:rPr>
            </w:pP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</w:tcPr>
          <w:p w:rsidR="004B29C8" w:rsidRPr="003F6759" w:rsidRDefault="004B29C8" w:rsidP="00850D86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 w:rsidR="00C742AB">
              <w:rPr>
                <w:rFonts w:hint="eastAsia"/>
                <w:color w:val="FF0000"/>
                <w:lang w:eastAsia="zh-CN"/>
              </w:rPr>
              <w:t>、用户按下</w:t>
            </w:r>
            <w:r>
              <w:rPr>
                <w:rFonts w:hint="eastAsia"/>
                <w:color w:val="FF0000"/>
                <w:lang w:eastAsia="zh-CN"/>
              </w:rPr>
              <w:t>Read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4B29C8" w:rsidRDefault="004B29C8" w:rsidP="00850D86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 w:rsidR="00E159D9">
              <w:rPr>
                <w:rFonts w:hint="eastAsia"/>
                <w:color w:val="FF0000"/>
                <w:lang w:eastAsia="zh-CN"/>
              </w:rPr>
              <w:t>程序调用平台事件（活动）消息，根据用户输入的日期查找符合条件的事件</w:t>
            </w:r>
          </w:p>
          <w:p w:rsidR="004B29C8" w:rsidRPr="00A56453" w:rsidRDefault="004B29C8" w:rsidP="00E159D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</w:t>
            </w:r>
            <w:r w:rsidR="00E159D9">
              <w:rPr>
                <w:rFonts w:hint="eastAsia"/>
                <w:color w:val="FF0000"/>
                <w:lang w:eastAsia="zh-CN"/>
              </w:rPr>
              <w:t>程序显示符合条件的事件</w:t>
            </w:r>
          </w:p>
        </w:tc>
      </w:tr>
      <w:tr w:rsidR="004B29C8" w:rsidTr="00850D86">
        <w:trPr>
          <w:jc w:val="center"/>
        </w:trPr>
        <w:tc>
          <w:tcPr>
            <w:tcW w:w="8522" w:type="dxa"/>
            <w:gridSpan w:val="3"/>
            <w:shd w:val="clear" w:color="auto" w:fill="00FFFF"/>
          </w:tcPr>
          <w:p w:rsidR="004B29C8" w:rsidRPr="00B5199C" w:rsidRDefault="004B29C8" w:rsidP="00850D86">
            <w:pPr>
              <w:jc w:val="center"/>
              <w:rPr>
                <w:lang w:eastAsia="zh-CN"/>
              </w:rPr>
            </w:pPr>
            <w:r w:rsidRPr="00B5199C">
              <w:rPr>
                <w:rFonts w:hint="eastAsia"/>
                <w:lang w:eastAsia="zh-CN"/>
              </w:rPr>
              <w:t>备选事件流</w:t>
            </w:r>
            <w:r>
              <w:rPr>
                <w:rFonts w:hint="eastAsia"/>
                <w:lang w:eastAsia="zh-CN"/>
              </w:rPr>
              <w:t>（分支过程与异常）</w:t>
            </w: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用户操作</w:t>
            </w:r>
            <w:proofErr w:type="spellEnd"/>
          </w:p>
        </w:tc>
        <w:tc>
          <w:tcPr>
            <w:tcW w:w="5102" w:type="dxa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t>系统行为</w:t>
            </w:r>
            <w:proofErr w:type="spellEnd"/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</w:tcPr>
          <w:p w:rsidR="004B29C8" w:rsidRPr="003F6759" w:rsidRDefault="00E159D9" w:rsidP="00850D86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、用户输入采集人名字</w:t>
            </w:r>
          </w:p>
        </w:tc>
        <w:tc>
          <w:tcPr>
            <w:tcW w:w="5102" w:type="dxa"/>
          </w:tcPr>
          <w:p w:rsidR="004B29C8" w:rsidRDefault="004B29C8" w:rsidP="00850D86">
            <w:pPr>
              <w:rPr>
                <w:lang w:eastAsia="zh-CN"/>
              </w:rPr>
            </w:pP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</w:tcPr>
          <w:p w:rsidR="004B29C8" w:rsidRDefault="00E159D9" w:rsidP="00850D86">
            <w:pPr>
              <w:rPr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、用户按下</w:t>
            </w:r>
            <w:r>
              <w:rPr>
                <w:rFonts w:hint="eastAsia"/>
                <w:color w:val="FF0000"/>
                <w:lang w:eastAsia="zh-CN"/>
              </w:rPr>
              <w:t>Read</w:t>
            </w:r>
            <w:r>
              <w:rPr>
                <w:rFonts w:hint="eastAsia"/>
                <w:color w:val="FF0000"/>
                <w:lang w:eastAsia="zh-CN"/>
              </w:rPr>
              <w:t>按钮</w:t>
            </w:r>
          </w:p>
        </w:tc>
        <w:tc>
          <w:tcPr>
            <w:tcW w:w="5102" w:type="dxa"/>
          </w:tcPr>
          <w:p w:rsidR="00E159D9" w:rsidRDefault="00E159D9" w:rsidP="00E159D9">
            <w:pPr>
              <w:rPr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1</w:t>
            </w:r>
            <w:r>
              <w:rPr>
                <w:rFonts w:hint="eastAsia"/>
                <w:color w:val="FF0000"/>
                <w:lang w:eastAsia="zh-CN"/>
              </w:rPr>
              <w:t>、程序调用平台事件（活动）消息，根据用户输入的采集人名字查找符合条件的事件</w:t>
            </w:r>
          </w:p>
          <w:p w:rsidR="004B29C8" w:rsidRDefault="00E159D9" w:rsidP="00E159D9">
            <w:pPr>
              <w:rPr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2</w:t>
            </w:r>
            <w:r>
              <w:rPr>
                <w:rFonts w:hint="eastAsia"/>
                <w:color w:val="FF0000"/>
                <w:lang w:eastAsia="zh-CN"/>
              </w:rPr>
              <w:t>、程序显示符合条件的事件</w:t>
            </w: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roofErr w:type="spellStart"/>
            <w:r w:rsidRPr="002C545E">
              <w:rPr>
                <w:rFonts w:hint="eastAsia"/>
              </w:rPr>
              <w:lastRenderedPageBreak/>
              <w:t>后置条件</w:t>
            </w:r>
            <w:proofErr w:type="spellEnd"/>
          </w:p>
        </w:tc>
        <w:tc>
          <w:tcPr>
            <w:tcW w:w="5102" w:type="dxa"/>
          </w:tcPr>
          <w:p w:rsidR="004B29C8" w:rsidRPr="00F26E82" w:rsidRDefault="004B29C8" w:rsidP="00850D86"/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包含</w:t>
            </w:r>
          </w:p>
        </w:tc>
        <w:tc>
          <w:tcPr>
            <w:tcW w:w="5102" w:type="dxa"/>
          </w:tcPr>
          <w:p w:rsidR="004B29C8" w:rsidRPr="00F26E82" w:rsidRDefault="004B29C8" w:rsidP="00850D86"/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使用频率</w:t>
            </w:r>
          </w:p>
        </w:tc>
        <w:tc>
          <w:tcPr>
            <w:tcW w:w="5102" w:type="dxa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</w:t>
            </w: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业务规则</w:t>
            </w:r>
          </w:p>
        </w:tc>
        <w:tc>
          <w:tcPr>
            <w:tcW w:w="5102" w:type="dxa"/>
          </w:tcPr>
          <w:p w:rsidR="004B29C8" w:rsidRDefault="004B29C8" w:rsidP="00850D86"/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r>
              <w:rPr>
                <w:rFonts w:hint="eastAsia"/>
              </w:rPr>
              <w:t>特</w:t>
            </w:r>
            <w:r>
              <w:rPr>
                <w:rFonts w:hint="eastAsia"/>
                <w:lang w:eastAsia="zh-CN"/>
              </w:rPr>
              <w:t>别</w:t>
            </w:r>
            <w:proofErr w:type="spellStart"/>
            <w:r w:rsidRPr="002C545E">
              <w:rPr>
                <w:rFonts w:hint="eastAsia"/>
              </w:rPr>
              <w:t>需求</w:t>
            </w:r>
            <w:proofErr w:type="spellEnd"/>
          </w:p>
        </w:tc>
        <w:tc>
          <w:tcPr>
            <w:tcW w:w="5102" w:type="dxa"/>
          </w:tcPr>
          <w:p w:rsidR="004B29C8" w:rsidRDefault="004B29C8" w:rsidP="00850D86">
            <w:r>
              <w:rPr>
                <w:rFonts w:hint="eastAsia"/>
              </w:rPr>
              <w:t>NA</w:t>
            </w:r>
          </w:p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Pr="002C545E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假设</w:t>
            </w:r>
          </w:p>
        </w:tc>
        <w:tc>
          <w:tcPr>
            <w:tcW w:w="5102" w:type="dxa"/>
          </w:tcPr>
          <w:p w:rsidR="004B29C8" w:rsidRDefault="004B29C8" w:rsidP="00850D86"/>
        </w:tc>
      </w:tr>
      <w:tr w:rsidR="004B29C8" w:rsidTr="00850D86">
        <w:trPr>
          <w:jc w:val="center"/>
        </w:trPr>
        <w:tc>
          <w:tcPr>
            <w:tcW w:w="3420" w:type="dxa"/>
            <w:gridSpan w:val="2"/>
            <w:shd w:val="clear" w:color="auto" w:fill="00FFFF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注意和问题</w:t>
            </w:r>
          </w:p>
        </w:tc>
        <w:tc>
          <w:tcPr>
            <w:tcW w:w="5102" w:type="dxa"/>
          </w:tcPr>
          <w:p w:rsidR="004B29C8" w:rsidRDefault="004B29C8" w:rsidP="00850D8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网络运行正常</w:t>
            </w:r>
          </w:p>
        </w:tc>
      </w:tr>
    </w:tbl>
    <w:p w:rsidR="004B29C8" w:rsidRDefault="004B29C8" w:rsidP="004B29C8">
      <w:pPr>
        <w:rPr>
          <w:lang w:eastAsia="zh-CN"/>
        </w:rPr>
      </w:pPr>
    </w:p>
    <w:p w:rsidR="004B29C8" w:rsidRDefault="008C389F" w:rsidP="008C389F">
      <w:pPr>
        <w:pStyle w:val="21"/>
        <w:rPr>
          <w:lang w:eastAsia="zh-CN"/>
        </w:rPr>
      </w:pPr>
      <w:bookmarkStart w:id="46" w:name="_Toc346200273"/>
      <w:r>
        <w:rPr>
          <w:rFonts w:hint="eastAsia"/>
          <w:lang w:eastAsia="zh-CN"/>
        </w:rPr>
        <w:lastRenderedPageBreak/>
        <w:t>2.3</w:t>
      </w:r>
      <w:r w:rsidR="00FC2DA0">
        <w:rPr>
          <w:rFonts w:hint="eastAsia"/>
          <w:lang w:eastAsia="zh-CN"/>
        </w:rPr>
        <w:t>．用例流程图</w:t>
      </w:r>
      <w:bookmarkEnd w:id="46"/>
    </w:p>
    <w:p w:rsidR="004D1455" w:rsidRDefault="004D1455" w:rsidP="004D1455">
      <w:pPr>
        <w:pStyle w:val="30"/>
        <w:rPr>
          <w:lang w:eastAsia="zh-CN"/>
        </w:rPr>
      </w:pPr>
      <w:bookmarkStart w:id="47" w:name="_Toc346200274"/>
      <w:r>
        <w:rPr>
          <w:rFonts w:hint="eastAsia"/>
          <w:lang w:eastAsia="zh-CN"/>
        </w:rPr>
        <w:t>2.3.1.</w:t>
      </w:r>
      <w:r w:rsidR="008A1492">
        <w:rPr>
          <w:rFonts w:hint="eastAsia"/>
          <w:lang w:eastAsia="zh-CN"/>
        </w:rPr>
        <w:t>本地遥控</w:t>
      </w:r>
      <w:r>
        <w:rPr>
          <w:rFonts w:hint="eastAsia"/>
          <w:lang w:eastAsia="zh-CN"/>
        </w:rPr>
        <w:t>小车</w:t>
      </w:r>
      <w:bookmarkEnd w:id="47"/>
    </w:p>
    <w:p w:rsidR="005D00C0" w:rsidRDefault="00586AC8" w:rsidP="00E81F36">
      <w:pPr>
        <w:pStyle w:val="af2"/>
        <w:rPr>
          <w:lang w:eastAsia="zh-CN"/>
        </w:rPr>
      </w:pPr>
      <w:r w:rsidRPr="00E81F36">
        <w:object w:dxaOrig="10920" w:dyaOrig="13799">
          <v:shape id="_x0000_i1033" type="#_x0000_t75" style="width:486.75pt;height:572.25pt" o:ole="">
            <v:imagedata r:id="rId29" o:title=""/>
          </v:shape>
          <o:OLEObject Type="Embed" ProgID="Visio.Drawing.11" ShapeID="_x0000_i1033" DrawAspect="Content" ObjectID="_1424612703" r:id="rId30"/>
        </w:object>
      </w:r>
    </w:p>
    <w:p w:rsidR="00E81F36" w:rsidRPr="005D00C0" w:rsidRDefault="00E81F36" w:rsidP="00E81F36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2.3.1</w:t>
      </w:r>
    </w:p>
    <w:p w:rsidR="004D1455" w:rsidRDefault="004D1455" w:rsidP="004D1455">
      <w:pPr>
        <w:pStyle w:val="30"/>
        <w:rPr>
          <w:lang w:eastAsia="zh-CN"/>
        </w:rPr>
      </w:pPr>
      <w:bookmarkStart w:id="48" w:name="_Toc346200275"/>
      <w:r>
        <w:rPr>
          <w:rFonts w:hint="eastAsia"/>
          <w:lang w:eastAsia="zh-CN"/>
        </w:rPr>
        <w:lastRenderedPageBreak/>
        <w:t>2.3.2.</w:t>
      </w:r>
      <w:r w:rsidR="00215781">
        <w:rPr>
          <w:rFonts w:hint="eastAsia"/>
          <w:lang w:eastAsia="zh-CN"/>
        </w:rPr>
        <w:t>本地采集信息</w:t>
      </w:r>
      <w:bookmarkEnd w:id="48"/>
    </w:p>
    <w:p w:rsidR="00EB3714" w:rsidRDefault="00A774D2" w:rsidP="00DB4A79">
      <w:pPr>
        <w:pStyle w:val="af2"/>
        <w:rPr>
          <w:lang w:eastAsia="zh-CN"/>
        </w:rPr>
      </w:pPr>
      <w:r>
        <w:object w:dxaOrig="10235" w:dyaOrig="7855">
          <v:shape id="_x0000_i1034" type="#_x0000_t75" style="width:487.5pt;height:374.25pt" o:ole="">
            <v:imagedata r:id="rId31" o:title=""/>
          </v:shape>
          <o:OLEObject Type="Embed" ProgID="Visio.Drawing.11" ShapeID="_x0000_i1034" DrawAspect="Content" ObjectID="_1424612704" r:id="rId32"/>
        </w:object>
      </w:r>
    </w:p>
    <w:p w:rsidR="00A774D2" w:rsidRPr="00EB3714" w:rsidRDefault="00A774D2" w:rsidP="00DB4A79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2.3.2</w:t>
      </w:r>
    </w:p>
    <w:p w:rsidR="004D1455" w:rsidRDefault="004D1455" w:rsidP="004D1455">
      <w:pPr>
        <w:pStyle w:val="30"/>
        <w:rPr>
          <w:lang w:eastAsia="zh-CN"/>
        </w:rPr>
      </w:pPr>
      <w:bookmarkStart w:id="49" w:name="_Toc346200276"/>
      <w:r>
        <w:rPr>
          <w:rFonts w:hint="eastAsia"/>
          <w:lang w:eastAsia="zh-CN"/>
        </w:rPr>
        <w:lastRenderedPageBreak/>
        <w:t>2.3.3.</w:t>
      </w:r>
      <w:r w:rsidR="00215781">
        <w:rPr>
          <w:rFonts w:hint="eastAsia"/>
          <w:lang w:eastAsia="zh-CN"/>
        </w:rPr>
        <w:t>远程遥控小车</w:t>
      </w:r>
      <w:bookmarkEnd w:id="49"/>
    </w:p>
    <w:p w:rsidR="00AF72F0" w:rsidRDefault="00A774D2" w:rsidP="00586AC8">
      <w:pPr>
        <w:pStyle w:val="af2"/>
        <w:rPr>
          <w:lang w:eastAsia="zh-CN"/>
        </w:rPr>
      </w:pPr>
      <w:r>
        <w:object w:dxaOrig="10921" w:dyaOrig="13800">
          <v:shape id="_x0000_i1035" type="#_x0000_t75" style="width:474.75pt;height:600pt" o:ole="">
            <v:imagedata r:id="rId33" o:title=""/>
          </v:shape>
          <o:OLEObject Type="Embed" ProgID="Visio.Drawing.11" ShapeID="_x0000_i1035" DrawAspect="Content" ObjectID="_1424612705" r:id="rId34"/>
        </w:object>
      </w:r>
    </w:p>
    <w:p w:rsidR="00586AC8" w:rsidRPr="00586AC8" w:rsidRDefault="00586AC8" w:rsidP="00586AC8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2.3.3</w:t>
      </w:r>
    </w:p>
    <w:p w:rsidR="004D1455" w:rsidRDefault="004D1455" w:rsidP="004D1455">
      <w:pPr>
        <w:pStyle w:val="30"/>
        <w:rPr>
          <w:lang w:eastAsia="zh-CN"/>
        </w:rPr>
      </w:pPr>
      <w:bookmarkStart w:id="50" w:name="_Toc346200277"/>
      <w:r>
        <w:rPr>
          <w:rFonts w:hint="eastAsia"/>
          <w:lang w:eastAsia="zh-CN"/>
        </w:rPr>
        <w:lastRenderedPageBreak/>
        <w:t>2.3.4.</w:t>
      </w:r>
      <w:r w:rsidR="00215781">
        <w:rPr>
          <w:rFonts w:hint="eastAsia"/>
          <w:lang w:eastAsia="zh-CN"/>
        </w:rPr>
        <w:t>远程采集信息</w:t>
      </w:r>
      <w:bookmarkEnd w:id="50"/>
    </w:p>
    <w:p w:rsidR="00826062" w:rsidRDefault="00E614C5" w:rsidP="00DB4A79">
      <w:pPr>
        <w:pStyle w:val="af2"/>
        <w:rPr>
          <w:lang w:eastAsia="zh-CN"/>
        </w:rPr>
      </w:pPr>
      <w:r>
        <w:object w:dxaOrig="10562" w:dyaOrig="7857">
          <v:shape id="_x0000_i1036" type="#_x0000_t75" style="width:486.75pt;height:362.25pt" o:ole="">
            <v:imagedata r:id="rId35" o:title=""/>
          </v:shape>
          <o:OLEObject Type="Embed" ProgID="Visio.Drawing.11" ShapeID="_x0000_i1036" DrawAspect="Content" ObjectID="_1424612706" r:id="rId36"/>
        </w:object>
      </w:r>
    </w:p>
    <w:p w:rsidR="00E614C5" w:rsidRDefault="00E614C5" w:rsidP="00DB4A79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2.3.4</w:t>
      </w:r>
    </w:p>
    <w:p w:rsidR="00215781" w:rsidRDefault="00215781" w:rsidP="00215781">
      <w:pPr>
        <w:pStyle w:val="30"/>
        <w:rPr>
          <w:lang w:eastAsia="zh-CN"/>
        </w:rPr>
      </w:pPr>
      <w:bookmarkStart w:id="51" w:name="_Toc346200278"/>
      <w:r>
        <w:rPr>
          <w:rFonts w:hint="eastAsia"/>
          <w:lang w:eastAsia="zh-CN"/>
        </w:rPr>
        <w:lastRenderedPageBreak/>
        <w:t>2.3.5.</w:t>
      </w:r>
      <w:r>
        <w:rPr>
          <w:rFonts w:hint="eastAsia"/>
          <w:lang w:eastAsia="zh-CN"/>
        </w:rPr>
        <w:t>远程读取信息</w:t>
      </w:r>
      <w:bookmarkEnd w:id="51"/>
    </w:p>
    <w:p w:rsidR="006B18B8" w:rsidRDefault="006B18B8" w:rsidP="006B18B8">
      <w:pPr>
        <w:pStyle w:val="af2"/>
        <w:rPr>
          <w:lang w:eastAsia="zh-CN"/>
        </w:rPr>
      </w:pPr>
      <w:r>
        <w:object w:dxaOrig="5910" w:dyaOrig="7656">
          <v:shape id="_x0000_i1037" type="#_x0000_t75" style="width:295.5pt;height:382.5pt" o:ole="">
            <v:imagedata r:id="rId37" o:title=""/>
          </v:shape>
          <o:OLEObject Type="Embed" ProgID="Visio.Drawing.11" ShapeID="_x0000_i1037" DrawAspect="Content" ObjectID="_1424612707" r:id="rId38"/>
        </w:object>
      </w:r>
    </w:p>
    <w:p w:rsidR="006B18B8" w:rsidRPr="006B18B8" w:rsidRDefault="006B18B8" w:rsidP="006B18B8">
      <w:pPr>
        <w:pStyle w:val="af2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2.3.5</w:t>
      </w:r>
    </w:p>
    <w:p w:rsidR="00127D39" w:rsidRDefault="00127D39" w:rsidP="00127D39">
      <w:pPr>
        <w:pStyle w:val="11"/>
        <w:rPr>
          <w:lang w:eastAsia="zh-CN"/>
        </w:rPr>
      </w:pPr>
      <w:bookmarkStart w:id="52" w:name="_Toc346200279"/>
      <w:r>
        <w:rPr>
          <w:rFonts w:hint="eastAsia"/>
          <w:lang w:eastAsia="zh-CN"/>
        </w:rPr>
        <w:lastRenderedPageBreak/>
        <w:t>3.</w:t>
      </w:r>
      <w:r>
        <w:rPr>
          <w:rFonts w:hint="eastAsia"/>
          <w:lang w:eastAsia="zh-CN"/>
        </w:rPr>
        <w:t>开发</w:t>
      </w:r>
      <w:bookmarkEnd w:id="52"/>
    </w:p>
    <w:p w:rsidR="00127D39" w:rsidRDefault="00127D39" w:rsidP="00127D39">
      <w:pPr>
        <w:pStyle w:val="21"/>
        <w:rPr>
          <w:lang w:eastAsia="zh-CN"/>
        </w:rPr>
      </w:pPr>
      <w:bookmarkStart w:id="53" w:name="_Toc346200280"/>
      <w:r>
        <w:rPr>
          <w:rFonts w:hint="eastAsia"/>
          <w:lang w:eastAsia="zh-CN"/>
        </w:rPr>
        <w:t>3.1.Arduino</w:t>
      </w:r>
      <w:r>
        <w:rPr>
          <w:rFonts w:hint="eastAsia"/>
          <w:lang w:eastAsia="zh-CN"/>
        </w:rPr>
        <w:t>板开发</w:t>
      </w:r>
      <w:bookmarkEnd w:id="53"/>
    </w:p>
    <w:p w:rsidR="005951EE" w:rsidRDefault="005951EE" w:rsidP="005951EE">
      <w:pPr>
        <w:pStyle w:val="a7"/>
        <w:ind w:firstLine="420"/>
      </w:pPr>
      <w:r>
        <w:rPr>
          <w:rFonts w:hint="eastAsia"/>
        </w:rPr>
        <w:t>3.1.1.Arduino</w:t>
      </w:r>
      <w:r>
        <w:rPr>
          <w:rFonts w:hint="eastAsia"/>
        </w:rPr>
        <w:t>和移动网关联网后，与移动网关进行应答（串口形式），将自己的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>告诉移动网关。</w:t>
      </w:r>
    </w:p>
    <w:p w:rsidR="00B92628" w:rsidRDefault="00B92628" w:rsidP="009A13D5">
      <w:pPr>
        <w:pStyle w:val="a7"/>
        <w:ind w:firstLine="420"/>
      </w:pPr>
      <w:r>
        <w:rPr>
          <w:rFonts w:hint="eastAsia"/>
        </w:rPr>
        <w:t>3.1.</w:t>
      </w:r>
      <w:r w:rsidR="005951EE">
        <w:rPr>
          <w:rFonts w:hint="eastAsia"/>
        </w:rPr>
        <w:t>2</w:t>
      </w:r>
      <w:r>
        <w:rPr>
          <w:rFonts w:hint="eastAsia"/>
        </w:rPr>
        <w:t>.</w:t>
      </w:r>
      <w:r w:rsidR="001C6611">
        <w:rPr>
          <w:rFonts w:hint="eastAsia"/>
        </w:rPr>
        <w:t>接收</w:t>
      </w:r>
      <w:r>
        <w:rPr>
          <w:rFonts w:hint="eastAsia"/>
        </w:rPr>
        <w:t>遥控小车指令</w:t>
      </w:r>
      <w:r w:rsidR="001C6611">
        <w:rPr>
          <w:rFonts w:hint="eastAsia"/>
        </w:rPr>
        <w:t>，并将其</w:t>
      </w:r>
      <w:r>
        <w:rPr>
          <w:rFonts w:hint="eastAsia"/>
        </w:rPr>
        <w:t>转换为对应的</w:t>
      </w:r>
      <w:r>
        <w:rPr>
          <w:rFonts w:hint="eastAsia"/>
        </w:rPr>
        <w:t>PWM</w:t>
      </w:r>
      <w:r>
        <w:rPr>
          <w:rFonts w:hint="eastAsia"/>
        </w:rPr>
        <w:t>波驱动小车</w:t>
      </w:r>
      <w:r w:rsidR="001C6611">
        <w:rPr>
          <w:rFonts w:hint="eastAsia"/>
        </w:rPr>
        <w:t>。</w:t>
      </w:r>
    </w:p>
    <w:p w:rsidR="009A13D5" w:rsidRPr="00B92628" w:rsidRDefault="009A13D5" w:rsidP="009A13D5">
      <w:pPr>
        <w:pStyle w:val="a7"/>
        <w:ind w:firstLine="420"/>
      </w:pPr>
      <w:r>
        <w:rPr>
          <w:rFonts w:hint="eastAsia"/>
        </w:rPr>
        <w:t>3.1.3.</w:t>
      </w:r>
      <w:r>
        <w:rPr>
          <w:rFonts w:hint="eastAsia"/>
        </w:rPr>
        <w:t>将核辐射模拟信息转换为所需数据格式，发送至移动网关。</w:t>
      </w:r>
    </w:p>
    <w:p w:rsidR="00127D39" w:rsidRDefault="00127D39" w:rsidP="00127D39">
      <w:pPr>
        <w:pStyle w:val="21"/>
        <w:rPr>
          <w:lang w:eastAsia="zh-CN"/>
        </w:rPr>
      </w:pPr>
      <w:bookmarkStart w:id="54" w:name="_Toc346200281"/>
      <w:r>
        <w:rPr>
          <w:rFonts w:hint="eastAsia"/>
          <w:lang w:eastAsia="zh-CN"/>
        </w:rPr>
        <w:t>3.2.</w:t>
      </w:r>
      <w:r>
        <w:rPr>
          <w:rFonts w:hint="eastAsia"/>
          <w:lang w:eastAsia="zh-CN"/>
        </w:rPr>
        <w:t>移动网关（即手机）开发</w:t>
      </w:r>
      <w:bookmarkEnd w:id="54"/>
    </w:p>
    <w:p w:rsidR="009A13D5" w:rsidRDefault="009A13D5" w:rsidP="009A13D5">
      <w:pPr>
        <w:pStyle w:val="a7"/>
        <w:ind w:firstLine="420"/>
      </w:pPr>
      <w:r>
        <w:rPr>
          <w:rFonts w:hint="eastAsia"/>
        </w:rPr>
        <w:t>3.2.1.</w:t>
      </w:r>
      <w:r w:rsidR="001C6611">
        <w:rPr>
          <w:rFonts w:hint="eastAsia"/>
        </w:rPr>
        <w:t>从基础平台获取遥控指令，并将以</w:t>
      </w:r>
      <w:proofErr w:type="spellStart"/>
      <w:r w:rsidR="001C6611">
        <w:rPr>
          <w:rFonts w:hint="eastAsia"/>
        </w:rPr>
        <w:t>wifi</w:t>
      </w:r>
      <w:proofErr w:type="spellEnd"/>
      <w:r w:rsidR="001C6611">
        <w:rPr>
          <w:rFonts w:hint="eastAsia"/>
        </w:rPr>
        <w:t>形式发送至</w:t>
      </w:r>
      <w:proofErr w:type="spellStart"/>
      <w:r w:rsidR="001C6611">
        <w:rPr>
          <w:rFonts w:hint="eastAsia"/>
        </w:rPr>
        <w:t>Arduino</w:t>
      </w:r>
      <w:proofErr w:type="spellEnd"/>
      <w:r w:rsidR="001C6611">
        <w:rPr>
          <w:rFonts w:hint="eastAsia"/>
        </w:rPr>
        <w:t>的</w:t>
      </w:r>
      <w:proofErr w:type="spellStart"/>
      <w:r w:rsidR="001C6611">
        <w:rPr>
          <w:rFonts w:hint="eastAsia"/>
        </w:rPr>
        <w:t>wifi</w:t>
      </w:r>
      <w:proofErr w:type="spellEnd"/>
      <w:r w:rsidR="001C6611">
        <w:rPr>
          <w:rFonts w:hint="eastAsia"/>
        </w:rPr>
        <w:t>模块。</w:t>
      </w:r>
    </w:p>
    <w:p w:rsidR="005951EE" w:rsidRDefault="005951EE" w:rsidP="009A13D5">
      <w:pPr>
        <w:pStyle w:val="a7"/>
        <w:ind w:firstLine="420"/>
      </w:pPr>
      <w:r>
        <w:rPr>
          <w:rFonts w:hint="eastAsia"/>
        </w:rPr>
        <w:t>3.2.2.</w:t>
      </w:r>
      <w:r w:rsidR="009B3F03">
        <w:rPr>
          <w:rFonts w:hint="eastAsia"/>
        </w:rPr>
        <w:t>接收</w:t>
      </w:r>
      <w:proofErr w:type="spellStart"/>
      <w:r w:rsidR="009B3F03">
        <w:rPr>
          <w:rFonts w:hint="eastAsia"/>
        </w:rPr>
        <w:t>Arduino</w:t>
      </w:r>
      <w:proofErr w:type="spellEnd"/>
      <w:r w:rsidR="009B3F03">
        <w:rPr>
          <w:rFonts w:hint="eastAsia"/>
        </w:rPr>
        <w:t>板发送的核辐射数据，将其和</w:t>
      </w:r>
      <w:r w:rsidR="009B3F03">
        <w:rPr>
          <w:rFonts w:hint="eastAsia"/>
        </w:rPr>
        <w:t>GPS</w:t>
      </w:r>
      <w:r w:rsidR="009B3F03">
        <w:rPr>
          <w:rFonts w:hint="eastAsia"/>
        </w:rPr>
        <w:t>数据整合为采集数据。</w:t>
      </w:r>
    </w:p>
    <w:p w:rsidR="009B3F03" w:rsidRDefault="009B3F03" w:rsidP="009A13D5">
      <w:pPr>
        <w:pStyle w:val="a7"/>
        <w:ind w:firstLine="420"/>
      </w:pPr>
      <w:r>
        <w:rPr>
          <w:rFonts w:hint="eastAsia"/>
        </w:rPr>
        <w:t>3.2.3.</w:t>
      </w:r>
      <w:r>
        <w:rPr>
          <w:rFonts w:hint="eastAsia"/>
        </w:rPr>
        <w:t>接收到</w:t>
      </w:r>
      <w:r w:rsidR="00081FE7">
        <w:rPr>
          <w:rFonts w:hint="eastAsia"/>
        </w:rPr>
        <w:t>开始采集按钮信息后，向应用数据平台注册活动，采集开始，向基础平台发送采集数据。</w:t>
      </w:r>
    </w:p>
    <w:p w:rsidR="00081FE7" w:rsidRPr="009B3F03" w:rsidRDefault="00081FE7" w:rsidP="009A13D5">
      <w:pPr>
        <w:pStyle w:val="a7"/>
        <w:ind w:firstLine="420"/>
      </w:pPr>
      <w:r>
        <w:rPr>
          <w:rFonts w:hint="eastAsia"/>
        </w:rPr>
        <w:t>3.2.4.</w:t>
      </w:r>
      <w:r>
        <w:rPr>
          <w:rFonts w:hint="eastAsia"/>
        </w:rPr>
        <w:t>接收到停止采集按钮信息后，向应用数据平台发送活动停止信息，采集结束，保存当次活动。</w:t>
      </w:r>
    </w:p>
    <w:p w:rsidR="00127D39" w:rsidRDefault="00127D39" w:rsidP="00127D39">
      <w:pPr>
        <w:pStyle w:val="21"/>
        <w:rPr>
          <w:lang w:eastAsia="zh-CN"/>
        </w:rPr>
      </w:pPr>
      <w:bookmarkStart w:id="55" w:name="_Toc346200282"/>
      <w:r>
        <w:rPr>
          <w:rFonts w:hint="eastAsia"/>
          <w:lang w:eastAsia="zh-CN"/>
        </w:rPr>
        <w:t>3.3.</w:t>
      </w:r>
      <w:r>
        <w:rPr>
          <w:rFonts w:hint="eastAsia"/>
          <w:lang w:eastAsia="zh-CN"/>
        </w:rPr>
        <w:t>应用</w:t>
      </w:r>
      <w:r w:rsidR="00A33287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平台开发</w:t>
      </w:r>
      <w:bookmarkEnd w:id="55"/>
    </w:p>
    <w:p w:rsidR="00A33287" w:rsidRDefault="00A33287" w:rsidP="00A33287">
      <w:pPr>
        <w:pStyle w:val="a7"/>
        <w:ind w:firstLine="420"/>
      </w:pPr>
      <w:r>
        <w:rPr>
          <w:rFonts w:hint="eastAsia"/>
        </w:rPr>
        <w:t>3.2.1.</w:t>
      </w:r>
      <w:r>
        <w:rPr>
          <w:rFonts w:hint="eastAsia"/>
        </w:rPr>
        <w:t>提供活动的注册</w:t>
      </w:r>
    </w:p>
    <w:p w:rsidR="00A33287" w:rsidRPr="00A33287" w:rsidRDefault="00A33287" w:rsidP="00A33287">
      <w:pPr>
        <w:pStyle w:val="a7"/>
        <w:ind w:firstLine="420"/>
      </w:pPr>
      <w:r>
        <w:rPr>
          <w:rFonts w:hint="eastAsia"/>
        </w:rPr>
        <w:t>3.2.1.</w:t>
      </w:r>
      <w:r>
        <w:rPr>
          <w:rFonts w:hint="eastAsia"/>
        </w:rPr>
        <w:t>保存活动数据信息</w:t>
      </w:r>
    </w:p>
    <w:p w:rsidR="00127D39" w:rsidRDefault="00127D39" w:rsidP="00127D39">
      <w:pPr>
        <w:pStyle w:val="21"/>
        <w:rPr>
          <w:lang w:eastAsia="zh-CN"/>
        </w:rPr>
      </w:pPr>
      <w:bookmarkStart w:id="56" w:name="_Toc346200283"/>
      <w:r>
        <w:rPr>
          <w:rFonts w:hint="eastAsia"/>
          <w:lang w:eastAsia="zh-CN"/>
        </w:rPr>
        <w:t>3.4.</w:t>
      </w:r>
      <w:r>
        <w:rPr>
          <w:rFonts w:hint="eastAsia"/>
          <w:lang w:eastAsia="zh-CN"/>
        </w:rPr>
        <w:t>网页应用程序开发</w:t>
      </w:r>
      <w:bookmarkEnd w:id="56"/>
    </w:p>
    <w:p w:rsidR="00164DA8" w:rsidRDefault="00164DA8" w:rsidP="00164DA8">
      <w:pPr>
        <w:pStyle w:val="a7"/>
        <w:ind w:firstLine="420"/>
      </w:pPr>
      <w:r>
        <w:rPr>
          <w:rFonts w:hint="eastAsia"/>
        </w:rPr>
        <w:t>3.4.1.</w:t>
      </w:r>
      <w:r>
        <w:rPr>
          <w:rFonts w:hint="eastAsia"/>
        </w:rPr>
        <w:t>遥控小车：向平台中的基础平台发送遥控指令</w:t>
      </w:r>
    </w:p>
    <w:p w:rsidR="00164DA8" w:rsidRDefault="00164DA8" w:rsidP="00164DA8">
      <w:pPr>
        <w:pStyle w:val="a7"/>
        <w:ind w:firstLine="420"/>
      </w:pPr>
      <w:r>
        <w:rPr>
          <w:rFonts w:hint="eastAsia"/>
        </w:rPr>
        <w:t>3.4.2.</w:t>
      </w:r>
      <w:r>
        <w:rPr>
          <w:rFonts w:hint="eastAsia"/>
        </w:rPr>
        <w:t>采集数据：向平台中的应用数据平台发送采集指令</w:t>
      </w:r>
    </w:p>
    <w:p w:rsidR="00164DA8" w:rsidRPr="00164DA8" w:rsidRDefault="00164DA8" w:rsidP="00164DA8">
      <w:pPr>
        <w:pStyle w:val="a7"/>
        <w:ind w:firstLine="420"/>
      </w:pPr>
      <w:r>
        <w:rPr>
          <w:rFonts w:hint="eastAsia"/>
        </w:rPr>
        <w:t>3.4.3.</w:t>
      </w:r>
      <w:r>
        <w:rPr>
          <w:rFonts w:hint="eastAsia"/>
        </w:rPr>
        <w:t>读取数据：从平台中的应用数据查找所需活动信息，并从平台中的基础平台获取采集的数据。</w:t>
      </w:r>
    </w:p>
    <w:p w:rsidR="00A70B71" w:rsidRDefault="00127D39" w:rsidP="00343861">
      <w:pPr>
        <w:pStyle w:val="11"/>
        <w:rPr>
          <w:lang w:eastAsia="zh-CN"/>
        </w:rPr>
      </w:pPr>
      <w:bookmarkStart w:id="57" w:name="_Toc346200284"/>
      <w:r>
        <w:rPr>
          <w:rFonts w:hint="eastAsia"/>
          <w:lang w:eastAsia="zh-CN"/>
        </w:rPr>
        <w:lastRenderedPageBreak/>
        <w:t>4.</w:t>
      </w:r>
      <w:r w:rsidR="00A70B71">
        <w:rPr>
          <w:rFonts w:hint="eastAsia"/>
          <w:lang w:eastAsia="zh-CN"/>
        </w:rPr>
        <w:t>进度安排</w:t>
      </w:r>
      <w:bookmarkEnd w:id="57"/>
    </w:p>
    <w:tbl>
      <w:tblPr>
        <w:tblStyle w:val="af0"/>
        <w:tblW w:w="0" w:type="auto"/>
        <w:tblInd w:w="540" w:type="dxa"/>
        <w:tblLook w:val="04A0" w:firstRow="1" w:lastRow="0" w:firstColumn="1" w:lastColumn="0" w:noHBand="0" w:noVBand="1"/>
      </w:tblPr>
      <w:tblGrid>
        <w:gridCol w:w="1411"/>
        <w:gridCol w:w="4920"/>
        <w:gridCol w:w="3092"/>
      </w:tblGrid>
      <w:tr w:rsidR="005B0920" w:rsidTr="005B0920">
        <w:tc>
          <w:tcPr>
            <w:tcW w:w="1411" w:type="dxa"/>
          </w:tcPr>
          <w:p w:rsidR="005B0920" w:rsidRDefault="005B0920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时间</w:t>
            </w:r>
          </w:p>
        </w:tc>
        <w:tc>
          <w:tcPr>
            <w:tcW w:w="4920" w:type="dxa"/>
          </w:tcPr>
          <w:p w:rsidR="005B0920" w:rsidRDefault="005B0920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任务</w:t>
            </w:r>
          </w:p>
        </w:tc>
        <w:tc>
          <w:tcPr>
            <w:tcW w:w="3092" w:type="dxa"/>
          </w:tcPr>
          <w:p w:rsidR="005B0920" w:rsidRDefault="005B0920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时长</w:t>
            </w:r>
          </w:p>
        </w:tc>
      </w:tr>
      <w:tr w:rsidR="005B0920" w:rsidTr="005B0920">
        <w:tc>
          <w:tcPr>
            <w:tcW w:w="1411" w:type="dxa"/>
          </w:tcPr>
          <w:p w:rsidR="005B0920" w:rsidRDefault="005B0920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2.25-3.9</w:t>
            </w:r>
          </w:p>
        </w:tc>
        <w:tc>
          <w:tcPr>
            <w:tcW w:w="4920" w:type="dxa"/>
          </w:tcPr>
          <w:p w:rsidR="005B0920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开题报告</w:t>
            </w:r>
          </w:p>
        </w:tc>
        <w:tc>
          <w:tcPr>
            <w:tcW w:w="3092" w:type="dxa"/>
          </w:tcPr>
          <w:p w:rsidR="005B0920" w:rsidRDefault="005B0920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周</w:t>
            </w:r>
          </w:p>
        </w:tc>
      </w:tr>
      <w:tr w:rsidR="00E517C1" w:rsidTr="005B0920">
        <w:tc>
          <w:tcPr>
            <w:tcW w:w="1411" w:type="dxa"/>
          </w:tcPr>
          <w:p w:rsidR="00E517C1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3.11-3.23</w:t>
            </w:r>
          </w:p>
        </w:tc>
        <w:tc>
          <w:tcPr>
            <w:tcW w:w="4920" w:type="dxa"/>
          </w:tcPr>
          <w:p w:rsidR="00E517C1" w:rsidRDefault="00E517C1" w:rsidP="00C63DF5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小车驱动模块开发</w:t>
            </w:r>
          </w:p>
        </w:tc>
        <w:tc>
          <w:tcPr>
            <w:tcW w:w="3092" w:type="dxa"/>
          </w:tcPr>
          <w:p w:rsidR="00E517C1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周</w:t>
            </w:r>
          </w:p>
        </w:tc>
      </w:tr>
      <w:tr w:rsidR="00E517C1" w:rsidTr="005B0920">
        <w:tc>
          <w:tcPr>
            <w:tcW w:w="1411" w:type="dxa"/>
          </w:tcPr>
          <w:p w:rsidR="00E517C1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3.25-4.6</w:t>
            </w:r>
          </w:p>
        </w:tc>
        <w:tc>
          <w:tcPr>
            <w:tcW w:w="4920" w:type="dxa"/>
          </w:tcPr>
          <w:p w:rsidR="00E517C1" w:rsidRDefault="00E517C1" w:rsidP="00C63DF5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手机软件控制小车的程序开发</w:t>
            </w:r>
          </w:p>
        </w:tc>
        <w:tc>
          <w:tcPr>
            <w:tcW w:w="3092" w:type="dxa"/>
          </w:tcPr>
          <w:p w:rsidR="00E517C1" w:rsidRPr="005B0920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周</w:t>
            </w:r>
          </w:p>
        </w:tc>
      </w:tr>
      <w:tr w:rsidR="00E517C1" w:rsidTr="005B0920">
        <w:tc>
          <w:tcPr>
            <w:tcW w:w="1411" w:type="dxa"/>
          </w:tcPr>
          <w:p w:rsidR="00E517C1" w:rsidRDefault="00E517C1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4.8-4.20</w:t>
            </w:r>
          </w:p>
        </w:tc>
        <w:tc>
          <w:tcPr>
            <w:tcW w:w="4920" w:type="dxa"/>
          </w:tcPr>
          <w:p w:rsidR="00E517C1" w:rsidRDefault="00E517C1" w:rsidP="00C63DF5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手机中间件的开发，将数据发布至平台</w:t>
            </w:r>
          </w:p>
        </w:tc>
        <w:tc>
          <w:tcPr>
            <w:tcW w:w="3092" w:type="dxa"/>
          </w:tcPr>
          <w:p w:rsidR="00E517C1" w:rsidRDefault="00E517C1" w:rsidP="008644AA">
            <w:pPr>
              <w:pStyle w:val="af2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周</w:t>
            </w:r>
          </w:p>
        </w:tc>
      </w:tr>
      <w:tr w:rsidR="00E517C1" w:rsidTr="005B0920">
        <w:tc>
          <w:tcPr>
            <w:tcW w:w="1411" w:type="dxa"/>
          </w:tcPr>
          <w:p w:rsidR="00E517C1" w:rsidRPr="005B0920" w:rsidRDefault="00E517C1" w:rsidP="008644AA">
            <w:pPr>
              <w:pStyle w:val="af2"/>
            </w:pPr>
          </w:p>
        </w:tc>
        <w:tc>
          <w:tcPr>
            <w:tcW w:w="4920" w:type="dxa"/>
          </w:tcPr>
          <w:p w:rsidR="00E517C1" w:rsidRDefault="00E517C1" w:rsidP="00C63DF5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开发应用程序，从平台读取核辐射剂量和</w:t>
            </w:r>
            <w:r>
              <w:rPr>
                <w:rFonts w:hint="eastAsia"/>
                <w:lang w:eastAsia="zh-CN"/>
              </w:rPr>
              <w:t>GPS</w:t>
            </w:r>
            <w:r>
              <w:rPr>
                <w:rFonts w:hint="eastAsia"/>
                <w:lang w:eastAsia="zh-CN"/>
              </w:rPr>
              <w:t>信息并显示</w:t>
            </w:r>
          </w:p>
        </w:tc>
        <w:tc>
          <w:tcPr>
            <w:tcW w:w="3092" w:type="dxa"/>
          </w:tcPr>
          <w:p w:rsidR="00E517C1" w:rsidRDefault="00A421A6" w:rsidP="008644AA">
            <w:pPr>
              <w:pStyle w:val="af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周</w:t>
            </w:r>
          </w:p>
        </w:tc>
      </w:tr>
      <w:tr w:rsidR="00E517C1" w:rsidTr="005B0920">
        <w:tc>
          <w:tcPr>
            <w:tcW w:w="1411" w:type="dxa"/>
          </w:tcPr>
          <w:p w:rsidR="00E517C1" w:rsidRDefault="00E517C1" w:rsidP="008644AA">
            <w:pPr>
              <w:pStyle w:val="af2"/>
            </w:pPr>
            <w:proofErr w:type="spellStart"/>
            <w:r>
              <w:rPr>
                <w:rFonts w:hint="eastAsia"/>
              </w:rPr>
              <w:t>后续工作</w:t>
            </w:r>
            <w:proofErr w:type="spellEnd"/>
          </w:p>
        </w:tc>
        <w:tc>
          <w:tcPr>
            <w:tcW w:w="4920" w:type="dxa"/>
          </w:tcPr>
          <w:p w:rsidR="00E517C1" w:rsidRDefault="00E517C1" w:rsidP="00C63DF5">
            <w:pPr>
              <w:pStyle w:val="af2"/>
            </w:pPr>
            <w:proofErr w:type="spellStart"/>
            <w:r>
              <w:rPr>
                <w:rFonts w:hint="eastAsia"/>
              </w:rPr>
              <w:t>毕设论文的撰写</w:t>
            </w:r>
            <w:proofErr w:type="spellEnd"/>
          </w:p>
        </w:tc>
        <w:tc>
          <w:tcPr>
            <w:tcW w:w="3092" w:type="dxa"/>
          </w:tcPr>
          <w:p w:rsidR="00E517C1" w:rsidRDefault="00A421A6" w:rsidP="008644AA">
            <w:pPr>
              <w:pStyle w:val="af2"/>
            </w:pPr>
            <w:proofErr w:type="spellStart"/>
            <w:r>
              <w:rPr>
                <w:rFonts w:hint="eastAsia"/>
              </w:rPr>
              <w:t>一个</w:t>
            </w:r>
            <w:proofErr w:type="spellEnd"/>
            <w:r>
              <w:rPr>
                <w:rFonts w:hint="eastAsia"/>
                <w:lang w:eastAsia="zh-CN"/>
              </w:rPr>
              <w:t>半</w:t>
            </w:r>
            <w:r>
              <w:rPr>
                <w:rFonts w:hint="eastAsia"/>
              </w:rPr>
              <w:t>月</w:t>
            </w:r>
          </w:p>
        </w:tc>
      </w:tr>
    </w:tbl>
    <w:p w:rsidR="00343861" w:rsidRDefault="00343861" w:rsidP="00343861">
      <w:pPr>
        <w:pStyle w:val="af6"/>
        <w:ind w:left="540" w:firstLineChars="0" w:firstLine="0"/>
      </w:pPr>
    </w:p>
    <w:p w:rsidR="00314744" w:rsidRDefault="00314744" w:rsidP="00343861">
      <w:pPr>
        <w:pStyle w:val="af6"/>
        <w:ind w:left="540" w:firstLineChars="0" w:firstLine="0"/>
      </w:pPr>
      <w:r w:rsidRPr="00314744">
        <w:rPr>
          <w:rFonts w:hint="eastAsia"/>
          <w:b/>
        </w:rPr>
        <w:t>实际进展情况记录</w:t>
      </w:r>
    </w:p>
    <w:tbl>
      <w:tblPr>
        <w:tblStyle w:val="af0"/>
        <w:tblW w:w="0" w:type="auto"/>
        <w:tblInd w:w="540" w:type="dxa"/>
        <w:tblLook w:val="04A0" w:firstRow="1" w:lastRow="0" w:firstColumn="1" w:lastColumn="0" w:noHBand="0" w:noVBand="1"/>
      </w:tblPr>
      <w:tblGrid>
        <w:gridCol w:w="3141"/>
        <w:gridCol w:w="3141"/>
        <w:gridCol w:w="3141"/>
      </w:tblGrid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  <w:r>
              <w:rPr>
                <w:rFonts w:hint="eastAsia"/>
              </w:rPr>
              <w:t>完成任务</w:t>
            </w: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  <w:r>
              <w:rPr>
                <w:rFonts w:hint="eastAsia"/>
              </w:rPr>
              <w:t>遇到问题</w:t>
            </w: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  <w:tr w:rsidR="00037CE1" w:rsidTr="00037CE1"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  <w:tc>
          <w:tcPr>
            <w:tcW w:w="3321" w:type="dxa"/>
          </w:tcPr>
          <w:p w:rsidR="00037CE1" w:rsidRDefault="00037CE1" w:rsidP="00343861">
            <w:pPr>
              <w:pStyle w:val="af6"/>
              <w:ind w:firstLineChars="0" w:firstLine="0"/>
            </w:pPr>
          </w:p>
        </w:tc>
      </w:tr>
    </w:tbl>
    <w:p w:rsidR="00314744" w:rsidRPr="00314744" w:rsidRDefault="00314744" w:rsidP="00343861">
      <w:pPr>
        <w:pStyle w:val="af6"/>
        <w:ind w:left="540" w:firstLineChars="0" w:firstLine="0"/>
      </w:pPr>
    </w:p>
    <w:p w:rsidR="008B1C56" w:rsidRPr="00415EA9" w:rsidRDefault="00106483" w:rsidP="00E227EC">
      <w:pPr>
        <w:pStyle w:val="11"/>
        <w:ind w:left="432" w:hanging="432"/>
        <w:jc w:val="left"/>
        <w:rPr>
          <w:lang w:eastAsia="zh-CN"/>
        </w:rPr>
      </w:pPr>
      <w:bookmarkStart w:id="58" w:name="_Toc312228584"/>
      <w:bookmarkStart w:id="59" w:name="_Toc346200285"/>
      <w:r w:rsidRPr="00415EA9">
        <w:rPr>
          <w:rFonts w:hint="eastAsia"/>
          <w:lang w:eastAsia="zh-CN"/>
        </w:rPr>
        <w:lastRenderedPageBreak/>
        <w:t>参考文献</w:t>
      </w:r>
      <w:bookmarkEnd w:id="58"/>
      <w:bookmarkEnd w:id="59"/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bookmarkStart w:id="60" w:name="_Toc312228585"/>
      <w:bookmarkStart w:id="61" w:name="_Toc346200286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[1]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李开涌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Windows Phone7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应用开发入门与实践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机械工业出版社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2012.1.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[2]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程晨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Arduino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开发实战指南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机械工业出版社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2012.3.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[3]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倪浩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李鹏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苏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世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耀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. Windows Phone 7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完美开发征程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机械工业出版社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2011.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[4] Randolph N, Fairbairn C.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Windos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Phone7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高级编程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: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使用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Visual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Studio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、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Silverlight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与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XNA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进行应用和游戏开发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清华大学出版社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2011.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[5]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付英娜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. Windows Phone 7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应用开发指南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电子工业出版社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2011.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[6]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邵良杉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刘好增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马海军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. ASP.NET (C#) 4.0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程序开发基础教程与实验指导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清华大学出版社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2012.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[7]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Bustos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J,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Karli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Watson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著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;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侯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彧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译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.NET Web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服务入门经典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. C#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编程篇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清华大学出版社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2003.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[8]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李勇平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陈峰波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ASP.NET (C#)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基础教程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清华大学出版社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2006.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[9]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孙骏荣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吴明展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卢聪勇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Arduino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一试就上手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科学出版社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2012.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[10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] .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WoT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简介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[EB/OL].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[2013-3-12]. http://www.5lian.cn/html/2012/gainianjiexi_1008/34841.html.</w:t>
      </w:r>
      <w:proofErr w:type="gramEnd"/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[11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] .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Windows Phone 7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与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wifi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小车的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socket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通信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[EB/OL].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[2013-3-12]. http://blog.csdn.net/cooska/article/details/8289310.</w:t>
      </w:r>
      <w:proofErr w:type="gramEnd"/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[12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] .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Windows Phone 7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天初学（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5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）：实现推送通知服务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[EB/OL].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[2013-3-12]. http://silverlightchina.net/html/zhuantixilie/winphone7/2011/0617/8394.html.</w:t>
      </w:r>
      <w:proofErr w:type="gramEnd"/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[13] (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美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) Massimo 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Banzi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著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;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于欣龙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,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郭浩赟译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爱上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Arduino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[M]. 1. 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人民邮电出版社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, 2012.</w:t>
      </w:r>
    </w:p>
    <w:p w:rsidR="00CD6427" w:rsidRPr="00CD6427" w:rsidRDefault="00CD6427" w:rsidP="00CD6427">
      <w:pPr>
        <w:spacing w:before="0"/>
        <w:jc w:val="left"/>
        <w:rPr>
          <w:rFonts w:ascii="Verdana" w:hAnsi="Verdana" w:cs="宋体"/>
          <w:color w:val="000000"/>
          <w:sz w:val="18"/>
          <w:szCs w:val="18"/>
          <w:lang w:eastAsia="zh-CN"/>
        </w:rPr>
      </w:pP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[14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] .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极客工</w:t>
      </w:r>
      <w:proofErr w:type="gram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坊</w:t>
      </w:r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-</w:t>
      </w:r>
      <w:proofErr w:type="spell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arduino</w:t>
      </w:r>
      <w:proofErr w:type="spellEnd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 xml:space="preserve">[EB/OL]. </w:t>
      </w:r>
      <w:proofErr w:type="gramStart"/>
      <w:r w:rsidRPr="00CD6427">
        <w:rPr>
          <w:rFonts w:ascii="Verdana" w:hAnsi="Verdana" w:cs="宋体"/>
          <w:color w:val="000000"/>
          <w:sz w:val="18"/>
          <w:szCs w:val="18"/>
          <w:lang w:eastAsia="zh-CN"/>
        </w:rPr>
        <w:t>[2013-3-12]. http://www.geek-workshop.com/portal.php?mod=list&amp;catid=1.</w:t>
      </w:r>
      <w:proofErr w:type="gramEnd"/>
    </w:p>
    <w:p w:rsidR="008B1C56" w:rsidRPr="00415EA9" w:rsidRDefault="007C652A" w:rsidP="00E227EC">
      <w:pPr>
        <w:pStyle w:val="11"/>
        <w:ind w:left="432" w:hanging="432"/>
        <w:jc w:val="left"/>
      </w:pPr>
      <w:bookmarkStart w:id="62" w:name="_GoBack"/>
      <w:bookmarkEnd w:id="62"/>
      <w:proofErr w:type="spellStart"/>
      <w:r w:rsidRPr="00415EA9">
        <w:rPr>
          <w:rFonts w:hint="eastAsia"/>
        </w:rPr>
        <w:lastRenderedPageBreak/>
        <w:t>术语</w:t>
      </w:r>
      <w:proofErr w:type="spellEnd"/>
      <w:r w:rsidRPr="00415EA9">
        <w:rPr>
          <w:rFonts w:hint="eastAsia"/>
        </w:rPr>
        <w:t>&amp;</w:t>
      </w:r>
      <w:proofErr w:type="spellStart"/>
      <w:r w:rsidRPr="00415EA9">
        <w:rPr>
          <w:rFonts w:hint="eastAsia"/>
        </w:rPr>
        <w:t>缩略词</w:t>
      </w:r>
      <w:bookmarkEnd w:id="60"/>
      <w:bookmarkEnd w:id="61"/>
      <w:proofErr w:type="spellEnd"/>
    </w:p>
    <w:tbl>
      <w:tblPr>
        <w:tblW w:w="5098" w:type="pct"/>
        <w:jc w:val="center"/>
        <w:tblInd w:w="-4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28" w:type="dxa"/>
          <w:bottom w:w="57" w:type="dxa"/>
          <w:right w:w="28" w:type="dxa"/>
        </w:tblCellMar>
        <w:tblLook w:val="01E0" w:firstRow="1" w:lastRow="1" w:firstColumn="1" w:lastColumn="1" w:noHBand="0" w:noVBand="0"/>
      </w:tblPr>
      <w:tblGrid>
        <w:gridCol w:w="1721"/>
        <w:gridCol w:w="5171"/>
        <w:gridCol w:w="3103"/>
      </w:tblGrid>
      <w:tr w:rsidR="00D863E9" w:rsidRPr="006C68CB" w:rsidTr="00D863E9">
        <w:trPr>
          <w:jc w:val="center"/>
        </w:trPr>
        <w:tc>
          <w:tcPr>
            <w:tcW w:w="1543" w:type="dxa"/>
            <w:shd w:val="clear" w:color="auto" w:fill="D9D9D9"/>
          </w:tcPr>
          <w:p w:rsidR="00D863E9" w:rsidRDefault="00D863E9" w:rsidP="00E227EC">
            <w:pPr>
              <w:pStyle w:val="af4"/>
            </w:pPr>
            <w:r>
              <w:rPr>
                <w:rFonts w:hint="eastAsia"/>
              </w:rPr>
              <w:t>缩略词</w:t>
            </w:r>
          </w:p>
        </w:tc>
        <w:tc>
          <w:tcPr>
            <w:tcW w:w="4635" w:type="dxa"/>
            <w:shd w:val="clear" w:color="auto" w:fill="D9D9D9"/>
          </w:tcPr>
          <w:p w:rsidR="00D863E9" w:rsidRPr="006C68CB" w:rsidRDefault="00D863E9" w:rsidP="00E227EC">
            <w:pPr>
              <w:pStyle w:val="af4"/>
            </w:pPr>
            <w:r>
              <w:rPr>
                <w:rFonts w:hint="eastAsia"/>
              </w:rPr>
              <w:t>全称</w:t>
            </w:r>
          </w:p>
        </w:tc>
        <w:tc>
          <w:tcPr>
            <w:tcW w:w="2781" w:type="dxa"/>
            <w:shd w:val="clear" w:color="auto" w:fill="D9D9D9"/>
          </w:tcPr>
          <w:p w:rsidR="00D863E9" w:rsidRDefault="00D863E9" w:rsidP="00E227EC">
            <w:pPr>
              <w:pStyle w:val="af4"/>
            </w:pPr>
            <w:r>
              <w:rPr>
                <w:rFonts w:hint="eastAsia"/>
              </w:rPr>
              <w:t>中文</w:t>
            </w:r>
          </w:p>
        </w:tc>
      </w:tr>
      <w:tr w:rsidR="00D863E9" w:rsidRPr="00751247" w:rsidTr="00D863E9">
        <w:trPr>
          <w:jc w:val="center"/>
        </w:trPr>
        <w:tc>
          <w:tcPr>
            <w:tcW w:w="1543" w:type="dxa"/>
          </w:tcPr>
          <w:p w:rsidR="00D863E9" w:rsidRPr="00751247" w:rsidRDefault="00D05E7D" w:rsidP="00E227EC">
            <w:pPr>
              <w:pStyle w:val="af3"/>
            </w:pPr>
            <w:proofErr w:type="spellStart"/>
            <w:r>
              <w:t>W</w:t>
            </w:r>
            <w:r>
              <w:rPr>
                <w:rFonts w:hint="eastAsia"/>
              </w:rPr>
              <w:t>ot</w:t>
            </w:r>
            <w:proofErr w:type="spellEnd"/>
          </w:p>
        </w:tc>
        <w:tc>
          <w:tcPr>
            <w:tcW w:w="4635" w:type="dxa"/>
          </w:tcPr>
          <w:p w:rsidR="00D863E9" w:rsidRPr="00751247" w:rsidRDefault="00D05E7D" w:rsidP="00E227EC">
            <w:pPr>
              <w:pStyle w:val="af3"/>
            </w:pPr>
            <w:r>
              <w:t>W</w:t>
            </w:r>
            <w:r>
              <w:rPr>
                <w:rFonts w:hint="eastAsia"/>
              </w:rPr>
              <w:t>eb of things</w:t>
            </w:r>
          </w:p>
        </w:tc>
        <w:tc>
          <w:tcPr>
            <w:tcW w:w="2781" w:type="dxa"/>
          </w:tcPr>
          <w:p w:rsidR="00D863E9" w:rsidRPr="00751247" w:rsidRDefault="00D863E9" w:rsidP="00E227EC">
            <w:pPr>
              <w:pStyle w:val="af3"/>
            </w:pPr>
          </w:p>
        </w:tc>
      </w:tr>
      <w:tr w:rsidR="00D863E9" w:rsidRPr="00751247" w:rsidTr="00D863E9">
        <w:trPr>
          <w:jc w:val="center"/>
        </w:trPr>
        <w:tc>
          <w:tcPr>
            <w:tcW w:w="1543" w:type="dxa"/>
          </w:tcPr>
          <w:p w:rsidR="00D863E9" w:rsidRPr="00751247" w:rsidRDefault="00D863E9" w:rsidP="00E227EC">
            <w:pPr>
              <w:pStyle w:val="af3"/>
            </w:pPr>
          </w:p>
        </w:tc>
        <w:tc>
          <w:tcPr>
            <w:tcW w:w="4635" w:type="dxa"/>
          </w:tcPr>
          <w:p w:rsidR="00D863E9" w:rsidRPr="00751247" w:rsidRDefault="00D863E9" w:rsidP="00E227EC">
            <w:pPr>
              <w:pStyle w:val="af3"/>
            </w:pPr>
          </w:p>
        </w:tc>
        <w:tc>
          <w:tcPr>
            <w:tcW w:w="2781" w:type="dxa"/>
          </w:tcPr>
          <w:p w:rsidR="00D863E9" w:rsidRPr="00751247" w:rsidRDefault="00D863E9" w:rsidP="00E227EC">
            <w:pPr>
              <w:pStyle w:val="af3"/>
            </w:pPr>
          </w:p>
        </w:tc>
      </w:tr>
      <w:tr w:rsidR="00D863E9" w:rsidRPr="00751247" w:rsidTr="00D863E9">
        <w:trPr>
          <w:jc w:val="center"/>
        </w:trPr>
        <w:tc>
          <w:tcPr>
            <w:tcW w:w="1543" w:type="dxa"/>
          </w:tcPr>
          <w:p w:rsidR="00D863E9" w:rsidRPr="00751247" w:rsidRDefault="00D863E9" w:rsidP="00E227EC">
            <w:pPr>
              <w:pStyle w:val="af3"/>
            </w:pPr>
          </w:p>
        </w:tc>
        <w:tc>
          <w:tcPr>
            <w:tcW w:w="4635" w:type="dxa"/>
          </w:tcPr>
          <w:p w:rsidR="00D863E9" w:rsidRPr="00751247" w:rsidRDefault="00D863E9" w:rsidP="00E227EC">
            <w:pPr>
              <w:pStyle w:val="af3"/>
            </w:pPr>
          </w:p>
        </w:tc>
        <w:tc>
          <w:tcPr>
            <w:tcW w:w="2781" w:type="dxa"/>
          </w:tcPr>
          <w:p w:rsidR="00D863E9" w:rsidRPr="00751247" w:rsidRDefault="00D863E9" w:rsidP="00E227EC">
            <w:pPr>
              <w:pStyle w:val="af3"/>
            </w:pPr>
          </w:p>
        </w:tc>
      </w:tr>
    </w:tbl>
    <w:p w:rsidR="008B1C56" w:rsidRPr="00415EA9" w:rsidRDefault="008B1C56" w:rsidP="00E227EC">
      <w:pPr>
        <w:tabs>
          <w:tab w:val="left" w:pos="7440"/>
        </w:tabs>
        <w:jc w:val="left"/>
      </w:pPr>
    </w:p>
    <w:sectPr w:rsidR="008B1C56" w:rsidRPr="00415EA9" w:rsidSect="003F1EA7">
      <w:headerReference w:type="even" r:id="rId39"/>
      <w:headerReference w:type="default" r:id="rId40"/>
      <w:footerReference w:type="default" r:id="rId41"/>
      <w:headerReference w:type="first" r:id="rId42"/>
      <w:pgSz w:w="11907" w:h="16840" w:code="9"/>
      <w:pgMar w:top="1440" w:right="1080" w:bottom="1440" w:left="1080" w:header="851" w:footer="454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5D1" w:rsidRDefault="00B035D1" w:rsidP="00DB19C4">
      <w:pPr>
        <w:ind w:firstLine="420"/>
      </w:pPr>
      <w:r>
        <w:separator/>
      </w:r>
    </w:p>
  </w:endnote>
  <w:endnote w:type="continuationSeparator" w:id="0">
    <w:p w:rsidR="00B035D1" w:rsidRDefault="00B035D1" w:rsidP="00DB19C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57 Condense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8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828"/>
      <w:gridCol w:w="1701"/>
      <w:gridCol w:w="4252"/>
    </w:tblGrid>
    <w:tr w:rsidR="008C4A39" w:rsidRPr="00EA394B" w:rsidTr="00752C76">
      <w:trPr>
        <w:cantSplit/>
        <w:trHeight w:val="260"/>
      </w:trPr>
      <w:tc>
        <w:tcPr>
          <w:tcW w:w="3828" w:type="dxa"/>
          <w:vAlign w:val="center"/>
        </w:tcPr>
        <w:p w:rsidR="008C4A39" w:rsidRPr="00EA394B" w:rsidRDefault="008C4A39" w:rsidP="00BC1567">
          <w:pPr>
            <w:pStyle w:val="FootlineLeft"/>
            <w:rPr>
              <w:b w:val="0"/>
              <w:lang w:eastAsia="zh-CN"/>
            </w:rPr>
          </w:pPr>
          <w:r>
            <w:fldChar w:fldCharType="begin"/>
          </w:r>
          <w:r>
            <w:rPr>
              <w:lang w:eastAsia="zh-CN"/>
            </w:rPr>
            <w:instrText xml:space="preserve"> FILENAME   \* MERGEFORMAT </w:instrText>
          </w:r>
          <w:r>
            <w:fldChar w:fldCharType="separate"/>
          </w:r>
          <w:r w:rsidRPr="00752C76">
            <w:rPr>
              <w:rFonts w:hint="eastAsia"/>
              <w:b w:val="0"/>
              <w:noProof/>
              <w:lang w:eastAsia="zh-CN"/>
            </w:rPr>
            <w:t>201</w:t>
          </w:r>
          <w:r>
            <w:rPr>
              <w:rFonts w:hint="eastAsia"/>
              <w:b w:val="0"/>
              <w:noProof/>
              <w:lang w:eastAsia="zh-CN"/>
            </w:rPr>
            <w:t>30</w:t>
          </w:r>
          <w:r w:rsidRPr="00752C76">
            <w:rPr>
              <w:rFonts w:hint="eastAsia"/>
              <w:b w:val="0"/>
              <w:noProof/>
              <w:lang w:eastAsia="zh-CN"/>
            </w:rPr>
            <w:t>1E</w:t>
          </w:r>
          <w:r>
            <w:rPr>
              <w:rFonts w:hint="eastAsia"/>
              <w:b w:val="0"/>
              <w:noProof/>
              <w:lang w:eastAsia="zh-CN"/>
            </w:rPr>
            <w:t>0001</w:t>
          </w:r>
          <w:r w:rsidRPr="00752C76">
            <w:rPr>
              <w:rFonts w:hint="eastAsia"/>
              <w:b w:val="0"/>
              <w:noProof/>
              <w:lang w:eastAsia="zh-CN"/>
            </w:rPr>
            <w:t>_</w:t>
          </w:r>
          <w:r w:rsidRPr="00752C76">
            <w:rPr>
              <w:rFonts w:hint="eastAsia"/>
              <w:b w:val="0"/>
              <w:noProof/>
              <w:lang w:eastAsia="zh-CN"/>
            </w:rPr>
            <w:t>云晟感知</w:t>
          </w:r>
          <w:r w:rsidRPr="00752C76">
            <w:rPr>
              <w:rFonts w:hint="eastAsia"/>
              <w:b w:val="0"/>
              <w:noProof/>
              <w:lang w:eastAsia="zh-CN"/>
            </w:rPr>
            <w:t>_</w:t>
          </w:r>
          <w:r w:rsidRPr="00752C76">
            <w:rPr>
              <w:rFonts w:hint="eastAsia"/>
              <w:b w:val="0"/>
              <w:noProof/>
              <w:lang w:eastAsia="zh-CN"/>
            </w:rPr>
            <w:t>中芬</w:t>
          </w:r>
          <w:r w:rsidRPr="00752C76">
            <w:rPr>
              <w:rFonts w:hint="eastAsia"/>
              <w:b w:val="0"/>
              <w:noProof/>
              <w:lang w:eastAsia="zh-CN"/>
            </w:rPr>
            <w:t>_WoTlab_</w:t>
          </w:r>
          <w:r w:rsidRPr="00FD2C15">
            <w:rPr>
              <w:rFonts w:hint="eastAsia"/>
              <w:b w:val="0"/>
              <w:noProof/>
              <w:lang w:eastAsia="zh-CN"/>
            </w:rPr>
            <w:t>基于</w:t>
          </w:r>
          <w:r w:rsidRPr="00FD2C15">
            <w:rPr>
              <w:rFonts w:hint="eastAsia"/>
              <w:b w:val="0"/>
              <w:noProof/>
              <w:lang w:eastAsia="zh-CN"/>
            </w:rPr>
            <w:t>WoT</w:t>
          </w:r>
          <w:r>
            <w:rPr>
              <w:rFonts w:hint="eastAsia"/>
              <w:b w:val="0"/>
              <w:noProof/>
              <w:lang w:eastAsia="zh-CN"/>
            </w:rPr>
            <w:t>智能小车监测核辐射剂量的系统设计与开发</w:t>
          </w:r>
          <w:r>
            <w:rPr>
              <w:rFonts w:hint="eastAsia"/>
              <w:noProof/>
              <w:lang w:eastAsia="zh-CN"/>
            </w:rPr>
            <w:t>_V3.0.docx</w:t>
          </w:r>
          <w:r>
            <w:rPr>
              <w:noProof/>
              <w:lang w:eastAsia="zh-CN"/>
            </w:rPr>
            <w:fldChar w:fldCharType="end"/>
          </w:r>
        </w:p>
      </w:tc>
      <w:tc>
        <w:tcPr>
          <w:tcW w:w="1701" w:type="dxa"/>
          <w:vAlign w:val="center"/>
        </w:tcPr>
        <w:p w:rsidR="008C4A39" w:rsidRPr="00EA394B" w:rsidRDefault="008C4A39" w:rsidP="00DB19C4">
          <w:pPr>
            <w:pStyle w:val="Footline"/>
            <w:ind w:firstLine="420"/>
          </w:pPr>
          <w:r w:rsidRPr="00EA394B">
            <w:rPr>
              <w:rFonts w:hint="eastAsia"/>
              <w:lang w:eastAsia="zh-CN"/>
            </w:rPr>
            <w:t xml:space="preserve">          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D6427">
            <w:rPr>
              <w:noProof/>
            </w:rPr>
            <w:t>26</w:t>
          </w:r>
          <w:r>
            <w:rPr>
              <w:noProof/>
            </w:rPr>
            <w:fldChar w:fldCharType="end"/>
          </w:r>
          <w:r w:rsidRPr="00EA394B">
            <w:t>/</w:t>
          </w:r>
          <w:r w:rsidR="00B035D1">
            <w:fldChar w:fldCharType="begin"/>
          </w:r>
          <w:r w:rsidR="00B035D1">
            <w:instrText xml:space="preserve"> NUMPAGES </w:instrText>
          </w:r>
          <w:r w:rsidR="00B035D1">
            <w:fldChar w:fldCharType="separate"/>
          </w:r>
          <w:r w:rsidR="00CD6427">
            <w:rPr>
              <w:noProof/>
            </w:rPr>
            <w:t>27</w:t>
          </w:r>
          <w:r w:rsidR="00B035D1">
            <w:rPr>
              <w:noProof/>
            </w:rPr>
            <w:fldChar w:fldCharType="end"/>
          </w:r>
        </w:p>
      </w:tc>
      <w:tc>
        <w:tcPr>
          <w:tcW w:w="4252" w:type="dxa"/>
          <w:vAlign w:val="center"/>
        </w:tcPr>
        <w:p w:rsidR="008C4A39" w:rsidRPr="00EA394B" w:rsidRDefault="008C4A39" w:rsidP="00752C76">
          <w:pPr>
            <w:pStyle w:val="FootlineRight"/>
            <w:wordWrap w:val="0"/>
            <w:ind w:leftChars="71" w:left="142"/>
          </w:pPr>
          <w:r w:rsidRPr="00EA394B">
            <w:rPr>
              <w:rFonts w:hint="eastAsia"/>
              <w:lang w:eastAsia="zh-CN"/>
            </w:rPr>
            <w:t>版本</w:t>
          </w:r>
          <w:r>
            <w:rPr>
              <w:rFonts w:hint="eastAsia"/>
              <w:lang w:eastAsia="zh-CN"/>
            </w:rPr>
            <w:t>V0.2</w:t>
          </w:r>
        </w:p>
      </w:tc>
    </w:tr>
  </w:tbl>
  <w:p w:rsidR="008C4A39" w:rsidRDefault="008C4A39" w:rsidP="00DB19C4">
    <w:pPr>
      <w:ind w:firstLine="420"/>
      <w:rPr>
        <w:lang w:eastAsia="zh-C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5D1" w:rsidRDefault="00B035D1" w:rsidP="00DB19C4">
      <w:pPr>
        <w:ind w:firstLine="420"/>
      </w:pPr>
      <w:r>
        <w:separator/>
      </w:r>
    </w:p>
  </w:footnote>
  <w:footnote w:type="continuationSeparator" w:id="0">
    <w:p w:rsidR="00B035D1" w:rsidRDefault="00B035D1" w:rsidP="00DB19C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A39" w:rsidRDefault="00B035D1" w:rsidP="00DB19C4">
    <w:pPr>
      <w:ind w:firstLine="420"/>
    </w:pPr>
    <w:r>
      <w:rPr>
        <w:noProof/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45784" o:spid="_x0000_s2050" type="#_x0000_t75" style="position:absolute;left:0;text-align:left;margin-left:0;margin-top:0;width:425pt;height:441.9pt;z-index:-251657216;mso-position-horizontal:center;mso-position-horizontal-relative:margin;mso-position-vertical:center;mso-position-vertical-relative:margin" o:allowincell="f">
          <v:imagedata r:id="rId1" o:title="00 云晟感知Logo（不带公司名称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shd w:val="clear" w:color="auto" w:fill="FFFFFF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368"/>
      <w:gridCol w:w="3379"/>
    </w:tblGrid>
    <w:tr w:rsidR="008C4A39">
      <w:trPr>
        <w:trHeight w:val="426"/>
      </w:trPr>
      <w:tc>
        <w:tcPr>
          <w:tcW w:w="5557" w:type="dxa"/>
          <w:shd w:val="clear" w:color="auto" w:fill="FFFFFF"/>
          <w:tcMar>
            <w:left w:w="0" w:type="dxa"/>
            <w:right w:w="0" w:type="dxa"/>
          </w:tcMar>
          <w:vAlign w:val="bottom"/>
        </w:tcPr>
        <w:p w:rsidR="008C4A39" w:rsidRDefault="00B035D1" w:rsidP="00BA123B">
          <w:pPr>
            <w:pStyle w:val="HeadlineSmall"/>
            <w:spacing w:before="0"/>
            <w:rPr>
              <w:lang w:eastAsia="zh-CN"/>
            </w:rPr>
          </w:pPr>
          <w:r>
            <w:rPr>
              <w:lang w:eastAsia="zh-CN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0745785" o:spid="_x0000_s2051" type="#_x0000_t75" style="position:absolute;margin-left:0;margin-top:0;width:425pt;height:441.9pt;z-index:-251656192;mso-position-horizontal:center;mso-position-horizontal-relative:margin;mso-position-vertical:center;mso-position-vertical-relative:margin" o:allowincell="f">
                <v:imagedata r:id="rId1" o:title="00 云晟感知Logo（不带公司名称）" gain="19661f" blacklevel="22938f"/>
                <w10:wrap anchorx="margin" anchory="margin"/>
              </v:shape>
            </w:pict>
          </w:r>
          <w:r w:rsidR="008C4A39">
            <w:rPr>
              <w:rFonts w:hint="eastAsia"/>
              <w:lang w:eastAsia="zh-CN"/>
            </w:rPr>
            <w:t>北京云晟感知信息技术有限公司</w:t>
          </w:r>
          <w:r w:rsidR="008C4A39">
            <w:rPr>
              <w:lang w:eastAsia="zh-CN"/>
            </w:rPr>
            <w:br/>
          </w:r>
          <w:r w:rsidR="008C4A39">
            <w:rPr>
              <w:rFonts w:hint="eastAsia"/>
              <w:lang w:eastAsia="zh-CN"/>
            </w:rPr>
            <w:t>WoTlab</w:t>
          </w:r>
          <w:r w:rsidR="008C4A39">
            <w:rPr>
              <w:rFonts w:hint="eastAsia"/>
              <w:lang w:eastAsia="zh-CN"/>
            </w:rPr>
            <w:t>：</w:t>
          </w:r>
          <w:r w:rsidR="008C4A39" w:rsidRPr="00317B94">
            <w:rPr>
              <w:rFonts w:hint="eastAsia"/>
              <w:lang w:eastAsia="zh-CN"/>
            </w:rPr>
            <w:t>基于</w:t>
          </w:r>
          <w:r w:rsidR="008C4A39" w:rsidRPr="00317B94">
            <w:rPr>
              <w:rFonts w:hint="eastAsia"/>
              <w:lang w:eastAsia="zh-CN"/>
            </w:rPr>
            <w:t>WoT</w:t>
          </w:r>
          <w:r w:rsidR="008C4A39">
            <w:rPr>
              <w:rFonts w:hint="eastAsia"/>
              <w:lang w:eastAsia="zh-CN"/>
            </w:rPr>
            <w:t>智能小车监测核辐射剂量的系统设计与开发</w:t>
          </w:r>
        </w:p>
      </w:tc>
      <w:tc>
        <w:tcPr>
          <w:tcW w:w="2948" w:type="dxa"/>
          <w:shd w:val="clear" w:color="auto" w:fill="FFFFFF"/>
          <w:tcMar>
            <w:left w:w="0" w:type="dxa"/>
            <w:right w:w="0" w:type="dxa"/>
          </w:tcMar>
          <w:vAlign w:val="bottom"/>
        </w:tcPr>
        <w:p w:rsidR="008C4A39" w:rsidRDefault="008C4A39" w:rsidP="002124A3">
          <w:pPr>
            <w:wordWrap w:val="0"/>
            <w:ind w:right="100" w:firstLineChars="650" w:firstLine="1300"/>
            <w:jc w:val="right"/>
            <w:rPr>
              <w:lang w:eastAsia="zh-CN"/>
            </w:rPr>
          </w:pPr>
          <w:r w:rsidRPr="004A40E6">
            <w:rPr>
              <w:noProof/>
              <w:lang w:eastAsia="zh-CN"/>
            </w:rPr>
            <w:drawing>
              <wp:inline distT="0" distB="0" distL="0" distR="0">
                <wp:extent cx="714462" cy="432000"/>
                <wp:effectExtent l="19050" t="0" r="9438" b="0"/>
                <wp:docPr id="2" name="图片 0" descr="00 云晟感知Logo（带公司名称）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0 云晟感知Logo（带公司名称）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462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lang w:eastAsia="zh-CN"/>
            </w:rPr>
            <w:t xml:space="preserve"> </w:t>
          </w:r>
        </w:p>
      </w:tc>
    </w:tr>
  </w:tbl>
  <w:p w:rsidR="008C4A39" w:rsidRDefault="008C4A39" w:rsidP="005C1B0F">
    <w:pPr>
      <w:rPr>
        <w:lang w:eastAsia="zh-C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A39" w:rsidRDefault="00B035D1" w:rsidP="00DB19C4">
    <w:pPr>
      <w:ind w:firstLine="420"/>
    </w:pPr>
    <w:r>
      <w:rPr>
        <w:noProof/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45783" o:spid="_x0000_s2049" type="#_x0000_t75" style="position:absolute;left:0;text-align:left;margin-left:0;margin-top:0;width:425pt;height:441.9pt;z-index:-251658240;mso-position-horizontal:center;mso-position-horizontal-relative:margin;mso-position-vertical:center;mso-position-vertical-relative:margin" o:allowincell="f">
          <v:imagedata r:id="rId1" o:title="00 云晟感知Logo（不带公司名称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D2870"/>
    <w:multiLevelType w:val="hybridMultilevel"/>
    <w:tmpl w:val="36920AC4"/>
    <w:lvl w:ilvl="0" w:tplc="A35A351C">
      <w:start w:val="2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eastAsia="宋体" w:hAnsi="Wingdings" w:cs="Times New Roman" w:hint="default"/>
      </w:rPr>
    </w:lvl>
    <w:lvl w:ilvl="1" w:tplc="43846C68">
      <w:start w:val="1"/>
      <w:numFmt w:val="bullet"/>
      <w:lvlText w:val="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C170CD4"/>
    <w:multiLevelType w:val="hybridMultilevel"/>
    <w:tmpl w:val="082E0E92"/>
    <w:lvl w:ilvl="0" w:tplc="D5164C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801C5D"/>
    <w:multiLevelType w:val="hybridMultilevel"/>
    <w:tmpl w:val="9CBA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F6C67B8"/>
    <w:multiLevelType w:val="hybridMultilevel"/>
    <w:tmpl w:val="74A45BF6"/>
    <w:lvl w:ilvl="0" w:tplc="6464C3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D850B8"/>
    <w:multiLevelType w:val="hybridMultilevel"/>
    <w:tmpl w:val="B2FCF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7F5726"/>
    <w:multiLevelType w:val="multilevel"/>
    <w:tmpl w:val="C2F019B2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9A6338F"/>
    <w:multiLevelType w:val="hybridMultilevel"/>
    <w:tmpl w:val="A7388D92"/>
    <w:lvl w:ilvl="0" w:tplc="9A4AA32C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2C40B0"/>
    <w:multiLevelType w:val="hybridMultilevel"/>
    <w:tmpl w:val="19EA91CC"/>
    <w:lvl w:ilvl="0" w:tplc="B762C7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BB073D"/>
    <w:multiLevelType w:val="hybridMultilevel"/>
    <w:tmpl w:val="AD066BEC"/>
    <w:lvl w:ilvl="0" w:tplc="B908EE3A">
      <w:start w:val="5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19764C"/>
    <w:multiLevelType w:val="hybridMultilevel"/>
    <w:tmpl w:val="420E9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DFD7832"/>
    <w:multiLevelType w:val="hybridMultilevel"/>
    <w:tmpl w:val="C16E2A72"/>
    <w:lvl w:ilvl="0" w:tplc="B762C7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C547E1"/>
    <w:multiLevelType w:val="multilevel"/>
    <w:tmpl w:val="6A74546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3063768C"/>
    <w:multiLevelType w:val="hybridMultilevel"/>
    <w:tmpl w:val="16FE7FCA"/>
    <w:lvl w:ilvl="0" w:tplc="D2F4961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28B3E93"/>
    <w:multiLevelType w:val="hybridMultilevel"/>
    <w:tmpl w:val="7C82174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>
    <w:nsid w:val="332306C3"/>
    <w:multiLevelType w:val="hybridMultilevel"/>
    <w:tmpl w:val="2E0A9132"/>
    <w:lvl w:ilvl="0" w:tplc="460246A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34167D93"/>
    <w:multiLevelType w:val="multilevel"/>
    <w:tmpl w:val="6A74546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9B93E09"/>
    <w:multiLevelType w:val="multilevel"/>
    <w:tmpl w:val="6A74546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FE32723"/>
    <w:multiLevelType w:val="hybridMultilevel"/>
    <w:tmpl w:val="690A44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8C9184F"/>
    <w:multiLevelType w:val="multilevel"/>
    <w:tmpl w:val="5958016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>
    <w:nsid w:val="49494240"/>
    <w:multiLevelType w:val="multilevel"/>
    <w:tmpl w:val="6A74546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59776D96"/>
    <w:multiLevelType w:val="hybridMultilevel"/>
    <w:tmpl w:val="C7ACCDCA"/>
    <w:lvl w:ilvl="0" w:tplc="2CF2BB80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5" w:hanging="420"/>
      </w:pPr>
    </w:lvl>
    <w:lvl w:ilvl="2" w:tplc="0409001B">
      <w:start w:val="1"/>
      <w:numFmt w:val="lowerRoman"/>
      <w:lvlText w:val="%3."/>
      <w:lvlJc w:val="right"/>
      <w:pPr>
        <w:ind w:left="1365" w:hanging="420"/>
      </w:pPr>
    </w:lvl>
    <w:lvl w:ilvl="3" w:tplc="0409000F">
      <w:start w:val="1"/>
      <w:numFmt w:val="decimal"/>
      <w:lvlText w:val="%4."/>
      <w:lvlJc w:val="left"/>
      <w:pPr>
        <w:ind w:left="1785" w:hanging="420"/>
      </w:pPr>
    </w:lvl>
    <w:lvl w:ilvl="4" w:tplc="04090019">
      <w:start w:val="1"/>
      <w:numFmt w:val="lowerLetter"/>
      <w:lvlText w:val="%5)"/>
      <w:lvlJc w:val="left"/>
      <w:pPr>
        <w:ind w:left="2205" w:hanging="420"/>
      </w:pPr>
    </w:lvl>
    <w:lvl w:ilvl="5" w:tplc="0409001B">
      <w:start w:val="1"/>
      <w:numFmt w:val="lowerRoman"/>
      <w:lvlText w:val="%6."/>
      <w:lvlJc w:val="right"/>
      <w:pPr>
        <w:ind w:left="2625" w:hanging="420"/>
      </w:pPr>
    </w:lvl>
    <w:lvl w:ilvl="6" w:tplc="0409000F">
      <w:start w:val="1"/>
      <w:numFmt w:val="decimal"/>
      <w:lvlText w:val="%7."/>
      <w:lvlJc w:val="left"/>
      <w:pPr>
        <w:ind w:left="3045" w:hanging="420"/>
      </w:pPr>
    </w:lvl>
    <w:lvl w:ilvl="7" w:tplc="04090019">
      <w:start w:val="1"/>
      <w:numFmt w:val="lowerLetter"/>
      <w:lvlText w:val="%8)"/>
      <w:lvlJc w:val="left"/>
      <w:pPr>
        <w:ind w:left="3465" w:hanging="420"/>
      </w:pPr>
    </w:lvl>
    <w:lvl w:ilvl="8" w:tplc="0409001B">
      <w:start w:val="1"/>
      <w:numFmt w:val="lowerRoman"/>
      <w:lvlText w:val="%9."/>
      <w:lvlJc w:val="right"/>
      <w:pPr>
        <w:ind w:left="3885" w:hanging="420"/>
      </w:pPr>
    </w:lvl>
  </w:abstractNum>
  <w:abstractNum w:abstractNumId="21">
    <w:nsid w:val="5A2E4DAA"/>
    <w:multiLevelType w:val="hybridMultilevel"/>
    <w:tmpl w:val="A6DE3BC0"/>
    <w:lvl w:ilvl="0" w:tplc="41FCBE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E594783"/>
    <w:multiLevelType w:val="hybridMultilevel"/>
    <w:tmpl w:val="6CB28BDA"/>
    <w:lvl w:ilvl="0" w:tplc="497ECAAC">
      <w:start w:val="1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="Arial" w:hint="default"/>
      </w:rPr>
    </w:lvl>
    <w:lvl w:ilvl="1" w:tplc="9636019A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9D1EFAF2">
      <w:start w:val="1"/>
      <w:numFmt w:val="bullet"/>
      <w:lvlText w:val=""/>
      <w:lvlJc w:val="left"/>
      <w:pPr>
        <w:ind w:left="1680" w:hanging="420"/>
      </w:pPr>
      <w:rPr>
        <w:rFonts w:ascii="Wingdings" w:hAnsi="Wingdings" w:hint="default"/>
      </w:rPr>
    </w:lvl>
    <w:lvl w:ilvl="3" w:tplc="315CF3CC">
      <w:start w:val="1"/>
      <w:numFmt w:val="bullet"/>
      <w:lvlText w:val="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3161184"/>
    <w:multiLevelType w:val="hybridMultilevel"/>
    <w:tmpl w:val="6918259A"/>
    <w:lvl w:ilvl="0" w:tplc="1848E6C4">
      <w:start w:val="1"/>
      <w:numFmt w:val="decimal"/>
      <w:pStyle w:val="1"/>
      <w:lvlText w:val="%1."/>
      <w:lvlJc w:val="left"/>
      <w:pPr>
        <w:ind w:left="844" w:hanging="420"/>
      </w:pPr>
      <w:rPr>
        <w:rFonts w:hint="eastAsia"/>
      </w:rPr>
    </w:lvl>
    <w:lvl w:ilvl="1" w:tplc="FA7CF4E0">
      <w:start w:val="1"/>
      <w:numFmt w:val="lowerLetter"/>
      <w:pStyle w:val="2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63BC6C5F"/>
    <w:multiLevelType w:val="hybridMultilevel"/>
    <w:tmpl w:val="BC42A6A6"/>
    <w:lvl w:ilvl="0" w:tplc="356E17A2">
      <w:start w:val="1"/>
      <w:numFmt w:val="bullet"/>
      <w:pStyle w:val="10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E0105F6A">
      <w:start w:val="1"/>
      <w:numFmt w:val="bullet"/>
      <w:pStyle w:val="20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A72E1CD6">
      <w:start w:val="1"/>
      <w:numFmt w:val="bullet"/>
      <w:pStyle w:val="3"/>
      <w:lvlText w:val="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3D82924"/>
    <w:multiLevelType w:val="hybridMultilevel"/>
    <w:tmpl w:val="FED0FE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76A0CE2"/>
    <w:multiLevelType w:val="hybridMultilevel"/>
    <w:tmpl w:val="F29CC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00266A"/>
    <w:multiLevelType w:val="hybridMultilevel"/>
    <w:tmpl w:val="E2F453D4"/>
    <w:lvl w:ilvl="0" w:tplc="DCB83612">
      <w:start w:val="1"/>
      <w:numFmt w:val="decimal"/>
      <w:lvlText w:val="%1."/>
      <w:lvlJc w:val="left"/>
      <w:pPr>
        <w:ind w:left="510" w:hanging="51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7C92602"/>
    <w:multiLevelType w:val="hybridMultilevel"/>
    <w:tmpl w:val="E990BBCE"/>
    <w:lvl w:ilvl="0" w:tplc="4B2C6B52">
      <w:start w:val="1"/>
      <w:numFmt w:val="decimal"/>
      <w:pStyle w:val="a"/>
      <w:lvlText w:val="[%1]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E5D7EE5"/>
    <w:multiLevelType w:val="hybridMultilevel"/>
    <w:tmpl w:val="6526DCCE"/>
    <w:lvl w:ilvl="0" w:tplc="F0F0D8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F407C11"/>
    <w:multiLevelType w:val="hybridMultilevel"/>
    <w:tmpl w:val="1556F4BE"/>
    <w:lvl w:ilvl="0" w:tplc="1826BF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3"/>
  </w:num>
  <w:num w:numId="3">
    <w:abstractNumId w:val="5"/>
  </w:num>
  <w:num w:numId="4">
    <w:abstractNumId w:val="28"/>
  </w:num>
  <w:num w:numId="5">
    <w:abstractNumId w:val="23"/>
    <w:lvlOverride w:ilvl="0">
      <w:startOverride w:val="1"/>
    </w:lvlOverride>
  </w:num>
  <w:num w:numId="6">
    <w:abstractNumId w:val="5"/>
  </w:num>
  <w:num w:numId="7">
    <w:abstractNumId w:val="5"/>
  </w:num>
  <w:num w:numId="8">
    <w:abstractNumId w:val="6"/>
  </w:num>
  <w:num w:numId="9">
    <w:abstractNumId w:val="3"/>
  </w:num>
  <w:num w:numId="10">
    <w:abstractNumId w:val="23"/>
    <w:lvlOverride w:ilvl="0">
      <w:startOverride w:val="1"/>
    </w:lvlOverride>
  </w:num>
  <w:num w:numId="11">
    <w:abstractNumId w:val="23"/>
  </w:num>
  <w:num w:numId="12">
    <w:abstractNumId w:val="22"/>
  </w:num>
  <w:num w:numId="13">
    <w:abstractNumId w:val="24"/>
  </w:num>
  <w:num w:numId="14">
    <w:abstractNumId w:val="12"/>
  </w:num>
  <w:num w:numId="15">
    <w:abstractNumId w:val="20"/>
  </w:num>
  <w:num w:numId="16">
    <w:abstractNumId w:val="8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18"/>
  </w:num>
  <w:num w:numId="29">
    <w:abstractNumId w:val="27"/>
  </w:num>
  <w:num w:numId="30">
    <w:abstractNumId w:val="15"/>
  </w:num>
  <w:num w:numId="31">
    <w:abstractNumId w:val="11"/>
  </w:num>
  <w:num w:numId="32">
    <w:abstractNumId w:val="4"/>
  </w:num>
  <w:num w:numId="33">
    <w:abstractNumId w:val="19"/>
  </w:num>
  <w:num w:numId="34">
    <w:abstractNumId w:val="16"/>
  </w:num>
  <w:num w:numId="35">
    <w:abstractNumId w:val="9"/>
  </w:num>
  <w:num w:numId="36">
    <w:abstractNumId w:val="17"/>
  </w:num>
  <w:num w:numId="37">
    <w:abstractNumId w:val="13"/>
  </w:num>
  <w:num w:numId="38">
    <w:abstractNumId w:val="2"/>
  </w:num>
  <w:num w:numId="39">
    <w:abstractNumId w:val="23"/>
    <w:lvlOverride w:ilvl="0">
      <w:startOverride w:val="1"/>
    </w:lvlOverride>
  </w:num>
  <w:num w:numId="40">
    <w:abstractNumId w:val="29"/>
  </w:num>
  <w:num w:numId="41">
    <w:abstractNumId w:val="14"/>
  </w:num>
  <w:num w:numId="42">
    <w:abstractNumId w:val="7"/>
  </w:num>
  <w:num w:numId="43">
    <w:abstractNumId w:val="10"/>
  </w:num>
  <w:num w:numId="44">
    <w:abstractNumId w:val="25"/>
  </w:num>
  <w:num w:numId="45">
    <w:abstractNumId w:val="26"/>
  </w:num>
  <w:num w:numId="46">
    <w:abstractNumId w:val="21"/>
  </w:num>
  <w:num w:numId="47">
    <w:abstractNumId w:val="1"/>
  </w:num>
  <w:num w:numId="48">
    <w:abstractNumId w:val="3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00"/>
  <w:drawingGridVerticalSpacing w:val="181"/>
  <w:displayHorizont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CFE"/>
    <w:rsid w:val="00000A9D"/>
    <w:rsid w:val="000015ED"/>
    <w:rsid w:val="00001BE1"/>
    <w:rsid w:val="00003583"/>
    <w:rsid w:val="0000363D"/>
    <w:rsid w:val="00003894"/>
    <w:rsid w:val="00003CCB"/>
    <w:rsid w:val="00003CE4"/>
    <w:rsid w:val="000043E0"/>
    <w:rsid w:val="0000441E"/>
    <w:rsid w:val="000047AE"/>
    <w:rsid w:val="00004AA0"/>
    <w:rsid w:val="00005A91"/>
    <w:rsid w:val="0000662D"/>
    <w:rsid w:val="000068E3"/>
    <w:rsid w:val="00006CCB"/>
    <w:rsid w:val="000163B4"/>
    <w:rsid w:val="00016440"/>
    <w:rsid w:val="0001648B"/>
    <w:rsid w:val="0001726C"/>
    <w:rsid w:val="000203C7"/>
    <w:rsid w:val="00020E93"/>
    <w:rsid w:val="00021721"/>
    <w:rsid w:val="0002192F"/>
    <w:rsid w:val="0002487D"/>
    <w:rsid w:val="00026D5D"/>
    <w:rsid w:val="00027100"/>
    <w:rsid w:val="00027AFE"/>
    <w:rsid w:val="00027DA2"/>
    <w:rsid w:val="00027DC7"/>
    <w:rsid w:val="00030500"/>
    <w:rsid w:val="00030FC8"/>
    <w:rsid w:val="000311D0"/>
    <w:rsid w:val="00031B65"/>
    <w:rsid w:val="00031C3D"/>
    <w:rsid w:val="000320BA"/>
    <w:rsid w:val="00032201"/>
    <w:rsid w:val="000329CD"/>
    <w:rsid w:val="000344D7"/>
    <w:rsid w:val="00034BFA"/>
    <w:rsid w:val="00035533"/>
    <w:rsid w:val="000360A2"/>
    <w:rsid w:val="00037429"/>
    <w:rsid w:val="00037AA8"/>
    <w:rsid w:val="00037CE1"/>
    <w:rsid w:val="00037EE0"/>
    <w:rsid w:val="00043195"/>
    <w:rsid w:val="00043B0A"/>
    <w:rsid w:val="00043F51"/>
    <w:rsid w:val="0004414D"/>
    <w:rsid w:val="00044276"/>
    <w:rsid w:val="00044557"/>
    <w:rsid w:val="00045122"/>
    <w:rsid w:val="0004534A"/>
    <w:rsid w:val="00045453"/>
    <w:rsid w:val="0004619A"/>
    <w:rsid w:val="0004727E"/>
    <w:rsid w:val="00050871"/>
    <w:rsid w:val="00051034"/>
    <w:rsid w:val="000518B8"/>
    <w:rsid w:val="00051911"/>
    <w:rsid w:val="00052312"/>
    <w:rsid w:val="00055287"/>
    <w:rsid w:val="00055B41"/>
    <w:rsid w:val="000568D6"/>
    <w:rsid w:val="00056B6B"/>
    <w:rsid w:val="00056BA9"/>
    <w:rsid w:val="00057147"/>
    <w:rsid w:val="0005759C"/>
    <w:rsid w:val="00060E2C"/>
    <w:rsid w:val="00061830"/>
    <w:rsid w:val="00061FC3"/>
    <w:rsid w:val="00063379"/>
    <w:rsid w:val="00063B78"/>
    <w:rsid w:val="00064973"/>
    <w:rsid w:val="00065533"/>
    <w:rsid w:val="000664BB"/>
    <w:rsid w:val="00066A2D"/>
    <w:rsid w:val="00066C99"/>
    <w:rsid w:val="00070371"/>
    <w:rsid w:val="00071BE8"/>
    <w:rsid w:val="0007231C"/>
    <w:rsid w:val="00072560"/>
    <w:rsid w:val="00072787"/>
    <w:rsid w:val="00073146"/>
    <w:rsid w:val="00073319"/>
    <w:rsid w:val="00073619"/>
    <w:rsid w:val="00073D3F"/>
    <w:rsid w:val="00073F75"/>
    <w:rsid w:val="00074776"/>
    <w:rsid w:val="00074D87"/>
    <w:rsid w:val="00074DC1"/>
    <w:rsid w:val="00076D2C"/>
    <w:rsid w:val="00077B29"/>
    <w:rsid w:val="00077BF2"/>
    <w:rsid w:val="000817C1"/>
    <w:rsid w:val="00081A6E"/>
    <w:rsid w:val="00081FE7"/>
    <w:rsid w:val="00083653"/>
    <w:rsid w:val="00084BFB"/>
    <w:rsid w:val="000850DC"/>
    <w:rsid w:val="000878FB"/>
    <w:rsid w:val="00087962"/>
    <w:rsid w:val="00087B06"/>
    <w:rsid w:val="0009064B"/>
    <w:rsid w:val="000910FF"/>
    <w:rsid w:val="00091D4E"/>
    <w:rsid w:val="0009219B"/>
    <w:rsid w:val="0009247C"/>
    <w:rsid w:val="0009266C"/>
    <w:rsid w:val="00092EC6"/>
    <w:rsid w:val="00094199"/>
    <w:rsid w:val="00096ED8"/>
    <w:rsid w:val="00097116"/>
    <w:rsid w:val="000A057D"/>
    <w:rsid w:val="000A0CBF"/>
    <w:rsid w:val="000A1DE8"/>
    <w:rsid w:val="000A1F48"/>
    <w:rsid w:val="000A1FF8"/>
    <w:rsid w:val="000A22D4"/>
    <w:rsid w:val="000A2EEB"/>
    <w:rsid w:val="000A3EEF"/>
    <w:rsid w:val="000A5AA5"/>
    <w:rsid w:val="000A73C1"/>
    <w:rsid w:val="000A7EAF"/>
    <w:rsid w:val="000B0796"/>
    <w:rsid w:val="000B0E80"/>
    <w:rsid w:val="000B1573"/>
    <w:rsid w:val="000B2037"/>
    <w:rsid w:val="000B2C60"/>
    <w:rsid w:val="000B36B5"/>
    <w:rsid w:val="000B4F4A"/>
    <w:rsid w:val="000B5881"/>
    <w:rsid w:val="000B633D"/>
    <w:rsid w:val="000C0B53"/>
    <w:rsid w:val="000C12A1"/>
    <w:rsid w:val="000C2E2C"/>
    <w:rsid w:val="000C2F31"/>
    <w:rsid w:val="000C395D"/>
    <w:rsid w:val="000C474A"/>
    <w:rsid w:val="000C51AE"/>
    <w:rsid w:val="000C64C0"/>
    <w:rsid w:val="000C7172"/>
    <w:rsid w:val="000D0659"/>
    <w:rsid w:val="000D318F"/>
    <w:rsid w:val="000D347A"/>
    <w:rsid w:val="000D3535"/>
    <w:rsid w:val="000D36EA"/>
    <w:rsid w:val="000D4328"/>
    <w:rsid w:val="000D4877"/>
    <w:rsid w:val="000D718B"/>
    <w:rsid w:val="000E0C9B"/>
    <w:rsid w:val="000E0F0C"/>
    <w:rsid w:val="000E23A7"/>
    <w:rsid w:val="000E281C"/>
    <w:rsid w:val="000E3CD4"/>
    <w:rsid w:val="000E3DD9"/>
    <w:rsid w:val="000E400B"/>
    <w:rsid w:val="000E46FE"/>
    <w:rsid w:val="000E485D"/>
    <w:rsid w:val="000E555B"/>
    <w:rsid w:val="000E5870"/>
    <w:rsid w:val="000E7D27"/>
    <w:rsid w:val="000F0DAC"/>
    <w:rsid w:val="000F14F1"/>
    <w:rsid w:val="000F25C8"/>
    <w:rsid w:val="000F28F3"/>
    <w:rsid w:val="000F31F4"/>
    <w:rsid w:val="000F3EB0"/>
    <w:rsid w:val="000F5481"/>
    <w:rsid w:val="000F5B5F"/>
    <w:rsid w:val="000F6746"/>
    <w:rsid w:val="000F6F22"/>
    <w:rsid w:val="000F775D"/>
    <w:rsid w:val="0010079F"/>
    <w:rsid w:val="00100850"/>
    <w:rsid w:val="00101897"/>
    <w:rsid w:val="001018BA"/>
    <w:rsid w:val="001034A5"/>
    <w:rsid w:val="00104AED"/>
    <w:rsid w:val="001059C6"/>
    <w:rsid w:val="00105C25"/>
    <w:rsid w:val="00105DAE"/>
    <w:rsid w:val="00106483"/>
    <w:rsid w:val="001069A6"/>
    <w:rsid w:val="00107741"/>
    <w:rsid w:val="00110009"/>
    <w:rsid w:val="00117983"/>
    <w:rsid w:val="001202B3"/>
    <w:rsid w:val="00120DBC"/>
    <w:rsid w:val="00121FFB"/>
    <w:rsid w:val="00123D76"/>
    <w:rsid w:val="00124711"/>
    <w:rsid w:val="001250AD"/>
    <w:rsid w:val="0012585F"/>
    <w:rsid w:val="00127196"/>
    <w:rsid w:val="0012757D"/>
    <w:rsid w:val="00127D39"/>
    <w:rsid w:val="001300FF"/>
    <w:rsid w:val="00130DF6"/>
    <w:rsid w:val="00131886"/>
    <w:rsid w:val="001323F8"/>
    <w:rsid w:val="0013351B"/>
    <w:rsid w:val="00133F23"/>
    <w:rsid w:val="0013474A"/>
    <w:rsid w:val="00134B6E"/>
    <w:rsid w:val="001363E8"/>
    <w:rsid w:val="00136743"/>
    <w:rsid w:val="001367EB"/>
    <w:rsid w:val="00136A3F"/>
    <w:rsid w:val="00141639"/>
    <w:rsid w:val="001419F8"/>
    <w:rsid w:val="00141F41"/>
    <w:rsid w:val="001444A5"/>
    <w:rsid w:val="001446D1"/>
    <w:rsid w:val="00145E2E"/>
    <w:rsid w:val="00147C12"/>
    <w:rsid w:val="00150461"/>
    <w:rsid w:val="00153975"/>
    <w:rsid w:val="00153987"/>
    <w:rsid w:val="001562A9"/>
    <w:rsid w:val="00157C2A"/>
    <w:rsid w:val="001613E6"/>
    <w:rsid w:val="00161C9A"/>
    <w:rsid w:val="001627F3"/>
    <w:rsid w:val="00163177"/>
    <w:rsid w:val="00164254"/>
    <w:rsid w:val="00164DA8"/>
    <w:rsid w:val="00164DE7"/>
    <w:rsid w:val="001654C3"/>
    <w:rsid w:val="00165908"/>
    <w:rsid w:val="0016667F"/>
    <w:rsid w:val="00166B12"/>
    <w:rsid w:val="00166F97"/>
    <w:rsid w:val="00170678"/>
    <w:rsid w:val="001718D0"/>
    <w:rsid w:val="001723C7"/>
    <w:rsid w:val="001729EA"/>
    <w:rsid w:val="00175628"/>
    <w:rsid w:val="001758AB"/>
    <w:rsid w:val="00176608"/>
    <w:rsid w:val="00176F81"/>
    <w:rsid w:val="00177362"/>
    <w:rsid w:val="0018015E"/>
    <w:rsid w:val="001805AE"/>
    <w:rsid w:val="00182404"/>
    <w:rsid w:val="00182A90"/>
    <w:rsid w:val="00186BE6"/>
    <w:rsid w:val="00187809"/>
    <w:rsid w:val="00187E6F"/>
    <w:rsid w:val="001919BC"/>
    <w:rsid w:val="00192B53"/>
    <w:rsid w:val="00193C63"/>
    <w:rsid w:val="00195163"/>
    <w:rsid w:val="0019530A"/>
    <w:rsid w:val="001956E1"/>
    <w:rsid w:val="00196434"/>
    <w:rsid w:val="0019661F"/>
    <w:rsid w:val="00196A9B"/>
    <w:rsid w:val="00196B99"/>
    <w:rsid w:val="00196F93"/>
    <w:rsid w:val="00197BC7"/>
    <w:rsid w:val="00197CAC"/>
    <w:rsid w:val="00197FE2"/>
    <w:rsid w:val="001A016E"/>
    <w:rsid w:val="001A1220"/>
    <w:rsid w:val="001A1B32"/>
    <w:rsid w:val="001A22D3"/>
    <w:rsid w:val="001A2D3E"/>
    <w:rsid w:val="001A3F8C"/>
    <w:rsid w:val="001A451C"/>
    <w:rsid w:val="001A58A2"/>
    <w:rsid w:val="001A74DD"/>
    <w:rsid w:val="001A7952"/>
    <w:rsid w:val="001B04FD"/>
    <w:rsid w:val="001B0855"/>
    <w:rsid w:val="001B0E86"/>
    <w:rsid w:val="001B17DD"/>
    <w:rsid w:val="001B1A59"/>
    <w:rsid w:val="001B26FF"/>
    <w:rsid w:val="001B2EE4"/>
    <w:rsid w:val="001B36DC"/>
    <w:rsid w:val="001B46A1"/>
    <w:rsid w:val="001B47EF"/>
    <w:rsid w:val="001B4B3F"/>
    <w:rsid w:val="001B5D7D"/>
    <w:rsid w:val="001B6C5E"/>
    <w:rsid w:val="001C0DAA"/>
    <w:rsid w:val="001C19D8"/>
    <w:rsid w:val="001C3161"/>
    <w:rsid w:val="001C3532"/>
    <w:rsid w:val="001C49E2"/>
    <w:rsid w:val="001C51E8"/>
    <w:rsid w:val="001C6611"/>
    <w:rsid w:val="001D0186"/>
    <w:rsid w:val="001D02CF"/>
    <w:rsid w:val="001D3102"/>
    <w:rsid w:val="001D3ED0"/>
    <w:rsid w:val="001D492F"/>
    <w:rsid w:val="001D521E"/>
    <w:rsid w:val="001D74F6"/>
    <w:rsid w:val="001E0117"/>
    <w:rsid w:val="001E1EAA"/>
    <w:rsid w:val="001E2517"/>
    <w:rsid w:val="001E3AAC"/>
    <w:rsid w:val="001E73C7"/>
    <w:rsid w:val="001E762B"/>
    <w:rsid w:val="001E7D0A"/>
    <w:rsid w:val="001F26E4"/>
    <w:rsid w:val="001F4739"/>
    <w:rsid w:val="001F57C8"/>
    <w:rsid w:val="001F6488"/>
    <w:rsid w:val="001F6BBC"/>
    <w:rsid w:val="001F7BBC"/>
    <w:rsid w:val="00200AE4"/>
    <w:rsid w:val="002013C1"/>
    <w:rsid w:val="00201EC0"/>
    <w:rsid w:val="002047F3"/>
    <w:rsid w:val="002053CD"/>
    <w:rsid w:val="00206D4C"/>
    <w:rsid w:val="002114A6"/>
    <w:rsid w:val="00211A18"/>
    <w:rsid w:val="00211F42"/>
    <w:rsid w:val="002124A3"/>
    <w:rsid w:val="0021294B"/>
    <w:rsid w:val="002132F1"/>
    <w:rsid w:val="0021445A"/>
    <w:rsid w:val="00214580"/>
    <w:rsid w:val="00214E41"/>
    <w:rsid w:val="00215169"/>
    <w:rsid w:val="0021559F"/>
    <w:rsid w:val="00215781"/>
    <w:rsid w:val="0022084B"/>
    <w:rsid w:val="00222107"/>
    <w:rsid w:val="002229E5"/>
    <w:rsid w:val="00222DE2"/>
    <w:rsid w:val="002237C7"/>
    <w:rsid w:val="0022395B"/>
    <w:rsid w:val="00223A80"/>
    <w:rsid w:val="00224C0F"/>
    <w:rsid w:val="00224F37"/>
    <w:rsid w:val="00224F9D"/>
    <w:rsid w:val="002250B6"/>
    <w:rsid w:val="00225425"/>
    <w:rsid w:val="002277AF"/>
    <w:rsid w:val="00231646"/>
    <w:rsid w:val="00233126"/>
    <w:rsid w:val="002331CE"/>
    <w:rsid w:val="0023360E"/>
    <w:rsid w:val="00235C6E"/>
    <w:rsid w:val="00236DC6"/>
    <w:rsid w:val="002441B6"/>
    <w:rsid w:val="00244298"/>
    <w:rsid w:val="00244440"/>
    <w:rsid w:val="00244504"/>
    <w:rsid w:val="00244D12"/>
    <w:rsid w:val="00247D45"/>
    <w:rsid w:val="00247E12"/>
    <w:rsid w:val="00250094"/>
    <w:rsid w:val="002501D9"/>
    <w:rsid w:val="00251AFD"/>
    <w:rsid w:val="0025330F"/>
    <w:rsid w:val="00255F28"/>
    <w:rsid w:val="00255FDA"/>
    <w:rsid w:val="00256A9D"/>
    <w:rsid w:val="00260072"/>
    <w:rsid w:val="00261BA8"/>
    <w:rsid w:val="00262234"/>
    <w:rsid w:val="00262392"/>
    <w:rsid w:val="00262530"/>
    <w:rsid w:val="0026311F"/>
    <w:rsid w:val="00263218"/>
    <w:rsid w:val="00263E09"/>
    <w:rsid w:val="00264DBD"/>
    <w:rsid w:val="00266986"/>
    <w:rsid w:val="00266AB8"/>
    <w:rsid w:val="00267E48"/>
    <w:rsid w:val="00270262"/>
    <w:rsid w:val="0027093A"/>
    <w:rsid w:val="002712BE"/>
    <w:rsid w:val="00271780"/>
    <w:rsid w:val="00272886"/>
    <w:rsid w:val="00272D5B"/>
    <w:rsid w:val="0027326C"/>
    <w:rsid w:val="00274192"/>
    <w:rsid w:val="00276B13"/>
    <w:rsid w:val="002804CB"/>
    <w:rsid w:val="002806E5"/>
    <w:rsid w:val="00281797"/>
    <w:rsid w:val="00281A33"/>
    <w:rsid w:val="002858E1"/>
    <w:rsid w:val="002858E2"/>
    <w:rsid w:val="002862D0"/>
    <w:rsid w:val="002863C8"/>
    <w:rsid w:val="0029097B"/>
    <w:rsid w:val="0029208B"/>
    <w:rsid w:val="00293ECC"/>
    <w:rsid w:val="00294E10"/>
    <w:rsid w:val="0029593A"/>
    <w:rsid w:val="00295BB7"/>
    <w:rsid w:val="00296449"/>
    <w:rsid w:val="002A131B"/>
    <w:rsid w:val="002A1441"/>
    <w:rsid w:val="002A4978"/>
    <w:rsid w:val="002A4EE2"/>
    <w:rsid w:val="002A5802"/>
    <w:rsid w:val="002A633C"/>
    <w:rsid w:val="002A6DDC"/>
    <w:rsid w:val="002B45CC"/>
    <w:rsid w:val="002B57CC"/>
    <w:rsid w:val="002B6E3D"/>
    <w:rsid w:val="002C0E93"/>
    <w:rsid w:val="002C0FD7"/>
    <w:rsid w:val="002C1CBB"/>
    <w:rsid w:val="002C20CE"/>
    <w:rsid w:val="002C22F9"/>
    <w:rsid w:val="002C2EBE"/>
    <w:rsid w:val="002C5656"/>
    <w:rsid w:val="002C6639"/>
    <w:rsid w:val="002C68BE"/>
    <w:rsid w:val="002C73B8"/>
    <w:rsid w:val="002C7FBA"/>
    <w:rsid w:val="002D14DD"/>
    <w:rsid w:val="002D36FA"/>
    <w:rsid w:val="002D56B8"/>
    <w:rsid w:val="002D7C00"/>
    <w:rsid w:val="002E105F"/>
    <w:rsid w:val="002E1679"/>
    <w:rsid w:val="002E1D3E"/>
    <w:rsid w:val="002E4F74"/>
    <w:rsid w:val="002E7A43"/>
    <w:rsid w:val="002F0C3C"/>
    <w:rsid w:val="002F1385"/>
    <w:rsid w:val="002F1A3B"/>
    <w:rsid w:val="002F268E"/>
    <w:rsid w:val="002F29E4"/>
    <w:rsid w:val="002F43EE"/>
    <w:rsid w:val="002F4714"/>
    <w:rsid w:val="002F54FA"/>
    <w:rsid w:val="002F5888"/>
    <w:rsid w:val="002F609B"/>
    <w:rsid w:val="002F6376"/>
    <w:rsid w:val="00300AD8"/>
    <w:rsid w:val="00302B3F"/>
    <w:rsid w:val="003037F3"/>
    <w:rsid w:val="0031147C"/>
    <w:rsid w:val="003125C7"/>
    <w:rsid w:val="00312B56"/>
    <w:rsid w:val="00312D9F"/>
    <w:rsid w:val="00314744"/>
    <w:rsid w:val="00317378"/>
    <w:rsid w:val="00317B94"/>
    <w:rsid w:val="003200C9"/>
    <w:rsid w:val="00321CD5"/>
    <w:rsid w:val="00322990"/>
    <w:rsid w:val="0032368E"/>
    <w:rsid w:val="003248C6"/>
    <w:rsid w:val="003249DC"/>
    <w:rsid w:val="00324D60"/>
    <w:rsid w:val="0032584A"/>
    <w:rsid w:val="00327CE5"/>
    <w:rsid w:val="003312B2"/>
    <w:rsid w:val="0033149F"/>
    <w:rsid w:val="00332509"/>
    <w:rsid w:val="00332801"/>
    <w:rsid w:val="00333D98"/>
    <w:rsid w:val="00333F28"/>
    <w:rsid w:val="0033440B"/>
    <w:rsid w:val="00335238"/>
    <w:rsid w:val="003358A0"/>
    <w:rsid w:val="003358A7"/>
    <w:rsid w:val="003360A8"/>
    <w:rsid w:val="00336519"/>
    <w:rsid w:val="00336CBC"/>
    <w:rsid w:val="00337D9B"/>
    <w:rsid w:val="00341408"/>
    <w:rsid w:val="003423C8"/>
    <w:rsid w:val="00342BB9"/>
    <w:rsid w:val="0034379A"/>
    <w:rsid w:val="00343861"/>
    <w:rsid w:val="00343D42"/>
    <w:rsid w:val="00344C1F"/>
    <w:rsid w:val="00344F2D"/>
    <w:rsid w:val="003455C4"/>
    <w:rsid w:val="003459CD"/>
    <w:rsid w:val="00345A3B"/>
    <w:rsid w:val="003468B1"/>
    <w:rsid w:val="003469DC"/>
    <w:rsid w:val="003478CD"/>
    <w:rsid w:val="0035083B"/>
    <w:rsid w:val="0035192F"/>
    <w:rsid w:val="00352035"/>
    <w:rsid w:val="00353AC0"/>
    <w:rsid w:val="00356DD4"/>
    <w:rsid w:val="00357147"/>
    <w:rsid w:val="00357546"/>
    <w:rsid w:val="00360A57"/>
    <w:rsid w:val="0036187F"/>
    <w:rsid w:val="00362FA0"/>
    <w:rsid w:val="0036450E"/>
    <w:rsid w:val="00365071"/>
    <w:rsid w:val="003675B2"/>
    <w:rsid w:val="003703F6"/>
    <w:rsid w:val="003743A3"/>
    <w:rsid w:val="003745EF"/>
    <w:rsid w:val="00374DA2"/>
    <w:rsid w:val="00375CA8"/>
    <w:rsid w:val="00381F8C"/>
    <w:rsid w:val="00382347"/>
    <w:rsid w:val="00382419"/>
    <w:rsid w:val="00383AC3"/>
    <w:rsid w:val="00383F32"/>
    <w:rsid w:val="00384270"/>
    <w:rsid w:val="003869DB"/>
    <w:rsid w:val="003869EE"/>
    <w:rsid w:val="003915CB"/>
    <w:rsid w:val="003923E7"/>
    <w:rsid w:val="00395BED"/>
    <w:rsid w:val="00395E04"/>
    <w:rsid w:val="003A16F5"/>
    <w:rsid w:val="003A2D60"/>
    <w:rsid w:val="003A2E72"/>
    <w:rsid w:val="003A516E"/>
    <w:rsid w:val="003A5808"/>
    <w:rsid w:val="003A63E2"/>
    <w:rsid w:val="003B1F29"/>
    <w:rsid w:val="003B28EF"/>
    <w:rsid w:val="003B29FE"/>
    <w:rsid w:val="003B3546"/>
    <w:rsid w:val="003B4DBB"/>
    <w:rsid w:val="003B57A6"/>
    <w:rsid w:val="003B5A0B"/>
    <w:rsid w:val="003B6673"/>
    <w:rsid w:val="003B7CFD"/>
    <w:rsid w:val="003C0FEE"/>
    <w:rsid w:val="003C1711"/>
    <w:rsid w:val="003C52C7"/>
    <w:rsid w:val="003C5D9B"/>
    <w:rsid w:val="003C5E2E"/>
    <w:rsid w:val="003C7510"/>
    <w:rsid w:val="003C7850"/>
    <w:rsid w:val="003D01A1"/>
    <w:rsid w:val="003D11C1"/>
    <w:rsid w:val="003D1C86"/>
    <w:rsid w:val="003D2395"/>
    <w:rsid w:val="003D3CC5"/>
    <w:rsid w:val="003D7A11"/>
    <w:rsid w:val="003E00F8"/>
    <w:rsid w:val="003E1614"/>
    <w:rsid w:val="003E3533"/>
    <w:rsid w:val="003E660F"/>
    <w:rsid w:val="003F034D"/>
    <w:rsid w:val="003F12BA"/>
    <w:rsid w:val="003F1443"/>
    <w:rsid w:val="003F1768"/>
    <w:rsid w:val="003F1971"/>
    <w:rsid w:val="003F1EA7"/>
    <w:rsid w:val="003F2C87"/>
    <w:rsid w:val="003F3242"/>
    <w:rsid w:val="003F4622"/>
    <w:rsid w:val="003F48A3"/>
    <w:rsid w:val="003F5168"/>
    <w:rsid w:val="003F5769"/>
    <w:rsid w:val="003F7188"/>
    <w:rsid w:val="00400219"/>
    <w:rsid w:val="00400F45"/>
    <w:rsid w:val="004021D8"/>
    <w:rsid w:val="00402977"/>
    <w:rsid w:val="004032A3"/>
    <w:rsid w:val="0040418B"/>
    <w:rsid w:val="00404439"/>
    <w:rsid w:val="00404C8D"/>
    <w:rsid w:val="004071E9"/>
    <w:rsid w:val="00407F19"/>
    <w:rsid w:val="00410EE4"/>
    <w:rsid w:val="004115E1"/>
    <w:rsid w:val="0041283B"/>
    <w:rsid w:val="00412DAD"/>
    <w:rsid w:val="0041565B"/>
    <w:rsid w:val="00415EA9"/>
    <w:rsid w:val="004163C6"/>
    <w:rsid w:val="00417453"/>
    <w:rsid w:val="004176DC"/>
    <w:rsid w:val="00417FC1"/>
    <w:rsid w:val="00421372"/>
    <w:rsid w:val="0042170D"/>
    <w:rsid w:val="00421726"/>
    <w:rsid w:val="00421E45"/>
    <w:rsid w:val="00423A14"/>
    <w:rsid w:val="0042405C"/>
    <w:rsid w:val="00424A4D"/>
    <w:rsid w:val="00424BF7"/>
    <w:rsid w:val="00424F28"/>
    <w:rsid w:val="00425669"/>
    <w:rsid w:val="00426086"/>
    <w:rsid w:val="0042614D"/>
    <w:rsid w:val="004267A7"/>
    <w:rsid w:val="00427181"/>
    <w:rsid w:val="00427292"/>
    <w:rsid w:val="00427C4F"/>
    <w:rsid w:val="004305DC"/>
    <w:rsid w:val="00430C18"/>
    <w:rsid w:val="00430F3D"/>
    <w:rsid w:val="004314BE"/>
    <w:rsid w:val="00431ADC"/>
    <w:rsid w:val="00433D53"/>
    <w:rsid w:val="00434396"/>
    <w:rsid w:val="0043771B"/>
    <w:rsid w:val="00437D1A"/>
    <w:rsid w:val="004403B5"/>
    <w:rsid w:val="00440BFA"/>
    <w:rsid w:val="00440E2C"/>
    <w:rsid w:val="00441D80"/>
    <w:rsid w:val="004428A3"/>
    <w:rsid w:val="00444158"/>
    <w:rsid w:val="004450CF"/>
    <w:rsid w:val="00445A82"/>
    <w:rsid w:val="00445B82"/>
    <w:rsid w:val="00445C9C"/>
    <w:rsid w:val="0044624C"/>
    <w:rsid w:val="0044656A"/>
    <w:rsid w:val="0044672C"/>
    <w:rsid w:val="00451910"/>
    <w:rsid w:val="00452A8E"/>
    <w:rsid w:val="0045403B"/>
    <w:rsid w:val="004555EA"/>
    <w:rsid w:val="00455625"/>
    <w:rsid w:val="0045701F"/>
    <w:rsid w:val="0046102B"/>
    <w:rsid w:val="0046104A"/>
    <w:rsid w:val="004634E3"/>
    <w:rsid w:val="0046513D"/>
    <w:rsid w:val="00465A44"/>
    <w:rsid w:val="00466D84"/>
    <w:rsid w:val="004673B9"/>
    <w:rsid w:val="00470246"/>
    <w:rsid w:val="0047210D"/>
    <w:rsid w:val="00472346"/>
    <w:rsid w:val="004738CF"/>
    <w:rsid w:val="004742DF"/>
    <w:rsid w:val="0047623D"/>
    <w:rsid w:val="004763D7"/>
    <w:rsid w:val="00476B93"/>
    <w:rsid w:val="004771E5"/>
    <w:rsid w:val="004777EA"/>
    <w:rsid w:val="00477DF2"/>
    <w:rsid w:val="0048178D"/>
    <w:rsid w:val="00481DCA"/>
    <w:rsid w:val="00482070"/>
    <w:rsid w:val="004822BB"/>
    <w:rsid w:val="00482E46"/>
    <w:rsid w:val="004834D0"/>
    <w:rsid w:val="00485D5E"/>
    <w:rsid w:val="00487328"/>
    <w:rsid w:val="00487D4B"/>
    <w:rsid w:val="00490900"/>
    <w:rsid w:val="00490F32"/>
    <w:rsid w:val="004911C8"/>
    <w:rsid w:val="004911F8"/>
    <w:rsid w:val="00492164"/>
    <w:rsid w:val="00492B58"/>
    <w:rsid w:val="00494AFD"/>
    <w:rsid w:val="0049560B"/>
    <w:rsid w:val="004966AE"/>
    <w:rsid w:val="00497373"/>
    <w:rsid w:val="00497B38"/>
    <w:rsid w:val="004A0E6E"/>
    <w:rsid w:val="004A32BE"/>
    <w:rsid w:val="004A3901"/>
    <w:rsid w:val="004A3B34"/>
    <w:rsid w:val="004A4060"/>
    <w:rsid w:val="004A40E6"/>
    <w:rsid w:val="004A43EF"/>
    <w:rsid w:val="004A487D"/>
    <w:rsid w:val="004A4B10"/>
    <w:rsid w:val="004A4E2F"/>
    <w:rsid w:val="004A5866"/>
    <w:rsid w:val="004B18F3"/>
    <w:rsid w:val="004B29C8"/>
    <w:rsid w:val="004B3133"/>
    <w:rsid w:val="004B3596"/>
    <w:rsid w:val="004B415E"/>
    <w:rsid w:val="004B4DAF"/>
    <w:rsid w:val="004C0FEF"/>
    <w:rsid w:val="004C2715"/>
    <w:rsid w:val="004C2F94"/>
    <w:rsid w:val="004C3390"/>
    <w:rsid w:val="004C55BB"/>
    <w:rsid w:val="004C6126"/>
    <w:rsid w:val="004C65F3"/>
    <w:rsid w:val="004C73A6"/>
    <w:rsid w:val="004C7B72"/>
    <w:rsid w:val="004C7C21"/>
    <w:rsid w:val="004D0370"/>
    <w:rsid w:val="004D0827"/>
    <w:rsid w:val="004D1455"/>
    <w:rsid w:val="004D43AD"/>
    <w:rsid w:val="004D4583"/>
    <w:rsid w:val="004D4675"/>
    <w:rsid w:val="004D4FC4"/>
    <w:rsid w:val="004D50C7"/>
    <w:rsid w:val="004D59AA"/>
    <w:rsid w:val="004D7485"/>
    <w:rsid w:val="004E0798"/>
    <w:rsid w:val="004E30E4"/>
    <w:rsid w:val="004E4060"/>
    <w:rsid w:val="004E4189"/>
    <w:rsid w:val="004E4F94"/>
    <w:rsid w:val="004E68D1"/>
    <w:rsid w:val="004E754C"/>
    <w:rsid w:val="004F05F1"/>
    <w:rsid w:val="004F0946"/>
    <w:rsid w:val="004F1B6A"/>
    <w:rsid w:val="004F2E4C"/>
    <w:rsid w:val="004F3517"/>
    <w:rsid w:val="004F3B3E"/>
    <w:rsid w:val="004F5516"/>
    <w:rsid w:val="004F6071"/>
    <w:rsid w:val="004F6357"/>
    <w:rsid w:val="004F6FE8"/>
    <w:rsid w:val="004F7B13"/>
    <w:rsid w:val="0050121B"/>
    <w:rsid w:val="0050172A"/>
    <w:rsid w:val="00503667"/>
    <w:rsid w:val="0050493E"/>
    <w:rsid w:val="00504B6B"/>
    <w:rsid w:val="00505E8A"/>
    <w:rsid w:val="00511331"/>
    <w:rsid w:val="00511996"/>
    <w:rsid w:val="00512704"/>
    <w:rsid w:val="005127C7"/>
    <w:rsid w:val="00513C60"/>
    <w:rsid w:val="00513ED8"/>
    <w:rsid w:val="00516935"/>
    <w:rsid w:val="00520F27"/>
    <w:rsid w:val="0052203E"/>
    <w:rsid w:val="005253F7"/>
    <w:rsid w:val="0052663B"/>
    <w:rsid w:val="0052741D"/>
    <w:rsid w:val="00527B62"/>
    <w:rsid w:val="00527CCE"/>
    <w:rsid w:val="00531050"/>
    <w:rsid w:val="00531F53"/>
    <w:rsid w:val="00536BFE"/>
    <w:rsid w:val="00537A8B"/>
    <w:rsid w:val="00540917"/>
    <w:rsid w:val="00540A67"/>
    <w:rsid w:val="00540E42"/>
    <w:rsid w:val="00541D69"/>
    <w:rsid w:val="00542539"/>
    <w:rsid w:val="00542885"/>
    <w:rsid w:val="005432D1"/>
    <w:rsid w:val="00544563"/>
    <w:rsid w:val="00545B82"/>
    <w:rsid w:val="005465D9"/>
    <w:rsid w:val="00547558"/>
    <w:rsid w:val="00550E2A"/>
    <w:rsid w:val="00551445"/>
    <w:rsid w:val="005516C2"/>
    <w:rsid w:val="00551C67"/>
    <w:rsid w:val="00551CFE"/>
    <w:rsid w:val="00551FF5"/>
    <w:rsid w:val="005522F9"/>
    <w:rsid w:val="00552328"/>
    <w:rsid w:val="00552626"/>
    <w:rsid w:val="00553129"/>
    <w:rsid w:val="00553291"/>
    <w:rsid w:val="0055370A"/>
    <w:rsid w:val="00553DE7"/>
    <w:rsid w:val="00553EC7"/>
    <w:rsid w:val="0055414F"/>
    <w:rsid w:val="0055456C"/>
    <w:rsid w:val="00554F66"/>
    <w:rsid w:val="00555321"/>
    <w:rsid w:val="00555ADD"/>
    <w:rsid w:val="00556929"/>
    <w:rsid w:val="0055799C"/>
    <w:rsid w:val="00557B20"/>
    <w:rsid w:val="00561EEF"/>
    <w:rsid w:val="00561F32"/>
    <w:rsid w:val="00562533"/>
    <w:rsid w:val="00564215"/>
    <w:rsid w:val="00565845"/>
    <w:rsid w:val="00565B11"/>
    <w:rsid w:val="00566EEC"/>
    <w:rsid w:val="005670DE"/>
    <w:rsid w:val="00567B1D"/>
    <w:rsid w:val="005706B8"/>
    <w:rsid w:val="00571533"/>
    <w:rsid w:val="00571A3E"/>
    <w:rsid w:val="00574FD0"/>
    <w:rsid w:val="00576C3E"/>
    <w:rsid w:val="005772CA"/>
    <w:rsid w:val="00577525"/>
    <w:rsid w:val="00577981"/>
    <w:rsid w:val="00580157"/>
    <w:rsid w:val="00580472"/>
    <w:rsid w:val="0058152E"/>
    <w:rsid w:val="00581B5A"/>
    <w:rsid w:val="00581F35"/>
    <w:rsid w:val="005840A1"/>
    <w:rsid w:val="00585442"/>
    <w:rsid w:val="0058680A"/>
    <w:rsid w:val="00586AC8"/>
    <w:rsid w:val="00590A18"/>
    <w:rsid w:val="005929E7"/>
    <w:rsid w:val="00592C5B"/>
    <w:rsid w:val="00592D54"/>
    <w:rsid w:val="00593C7F"/>
    <w:rsid w:val="0059468C"/>
    <w:rsid w:val="005951EE"/>
    <w:rsid w:val="0059528B"/>
    <w:rsid w:val="00595406"/>
    <w:rsid w:val="0059625C"/>
    <w:rsid w:val="00596665"/>
    <w:rsid w:val="00597E62"/>
    <w:rsid w:val="005A1092"/>
    <w:rsid w:val="005A1CC4"/>
    <w:rsid w:val="005A5471"/>
    <w:rsid w:val="005A7BFB"/>
    <w:rsid w:val="005A7EC4"/>
    <w:rsid w:val="005B0920"/>
    <w:rsid w:val="005B3F68"/>
    <w:rsid w:val="005B4622"/>
    <w:rsid w:val="005B54FB"/>
    <w:rsid w:val="005B6153"/>
    <w:rsid w:val="005B67CF"/>
    <w:rsid w:val="005B7871"/>
    <w:rsid w:val="005B7B7E"/>
    <w:rsid w:val="005C1785"/>
    <w:rsid w:val="005C1B0F"/>
    <w:rsid w:val="005C330B"/>
    <w:rsid w:val="005C3573"/>
    <w:rsid w:val="005C42A2"/>
    <w:rsid w:val="005C51CE"/>
    <w:rsid w:val="005C521D"/>
    <w:rsid w:val="005C55FF"/>
    <w:rsid w:val="005C635D"/>
    <w:rsid w:val="005C63DA"/>
    <w:rsid w:val="005C68B2"/>
    <w:rsid w:val="005C6EBB"/>
    <w:rsid w:val="005D00C0"/>
    <w:rsid w:val="005D0405"/>
    <w:rsid w:val="005D0CB1"/>
    <w:rsid w:val="005D3AB0"/>
    <w:rsid w:val="005D413B"/>
    <w:rsid w:val="005D59FD"/>
    <w:rsid w:val="005D6064"/>
    <w:rsid w:val="005D7616"/>
    <w:rsid w:val="005E113E"/>
    <w:rsid w:val="005E1668"/>
    <w:rsid w:val="005E17DA"/>
    <w:rsid w:val="005E1AAE"/>
    <w:rsid w:val="005E2202"/>
    <w:rsid w:val="005E5F8D"/>
    <w:rsid w:val="005F0EB4"/>
    <w:rsid w:val="005F1A83"/>
    <w:rsid w:val="005F1BA6"/>
    <w:rsid w:val="005F2D7A"/>
    <w:rsid w:val="005F2EE5"/>
    <w:rsid w:val="005F3713"/>
    <w:rsid w:val="005F44B8"/>
    <w:rsid w:val="005F529A"/>
    <w:rsid w:val="005F5607"/>
    <w:rsid w:val="005F5D10"/>
    <w:rsid w:val="005F6AE9"/>
    <w:rsid w:val="00600177"/>
    <w:rsid w:val="0060023D"/>
    <w:rsid w:val="00600515"/>
    <w:rsid w:val="0060128A"/>
    <w:rsid w:val="006022DB"/>
    <w:rsid w:val="006040A2"/>
    <w:rsid w:val="00604CF9"/>
    <w:rsid w:val="00604ED9"/>
    <w:rsid w:val="00605119"/>
    <w:rsid w:val="0060527A"/>
    <w:rsid w:val="006058CE"/>
    <w:rsid w:val="0060659E"/>
    <w:rsid w:val="0060691F"/>
    <w:rsid w:val="00610735"/>
    <w:rsid w:val="0061416D"/>
    <w:rsid w:val="0061440A"/>
    <w:rsid w:val="00614C25"/>
    <w:rsid w:val="00615F37"/>
    <w:rsid w:val="006167E3"/>
    <w:rsid w:val="006172E1"/>
    <w:rsid w:val="006209B2"/>
    <w:rsid w:val="00620CD2"/>
    <w:rsid w:val="0062192C"/>
    <w:rsid w:val="006221A8"/>
    <w:rsid w:val="00622833"/>
    <w:rsid w:val="0062484A"/>
    <w:rsid w:val="00624D39"/>
    <w:rsid w:val="00624F96"/>
    <w:rsid w:val="00626227"/>
    <w:rsid w:val="00626A44"/>
    <w:rsid w:val="00627315"/>
    <w:rsid w:val="006334D5"/>
    <w:rsid w:val="006347BA"/>
    <w:rsid w:val="00634814"/>
    <w:rsid w:val="006360C0"/>
    <w:rsid w:val="00636B53"/>
    <w:rsid w:val="00636D6E"/>
    <w:rsid w:val="00637906"/>
    <w:rsid w:val="00641C89"/>
    <w:rsid w:val="006422FB"/>
    <w:rsid w:val="00644279"/>
    <w:rsid w:val="00644BB2"/>
    <w:rsid w:val="00644E4C"/>
    <w:rsid w:val="00644E7E"/>
    <w:rsid w:val="00646463"/>
    <w:rsid w:val="00646FEE"/>
    <w:rsid w:val="00647233"/>
    <w:rsid w:val="0065180F"/>
    <w:rsid w:val="006527E8"/>
    <w:rsid w:val="00652D3F"/>
    <w:rsid w:val="0065374A"/>
    <w:rsid w:val="006539B3"/>
    <w:rsid w:val="00654570"/>
    <w:rsid w:val="00657076"/>
    <w:rsid w:val="0065734E"/>
    <w:rsid w:val="00660ABF"/>
    <w:rsid w:val="00660BC1"/>
    <w:rsid w:val="00662221"/>
    <w:rsid w:val="006624D2"/>
    <w:rsid w:val="00664EF3"/>
    <w:rsid w:val="006657BD"/>
    <w:rsid w:val="006661B1"/>
    <w:rsid w:val="00666377"/>
    <w:rsid w:val="00666B91"/>
    <w:rsid w:val="0066763D"/>
    <w:rsid w:val="006722AC"/>
    <w:rsid w:val="00672F34"/>
    <w:rsid w:val="00672FA6"/>
    <w:rsid w:val="00673042"/>
    <w:rsid w:val="0067329C"/>
    <w:rsid w:val="00673ADD"/>
    <w:rsid w:val="006741A1"/>
    <w:rsid w:val="00674EC1"/>
    <w:rsid w:val="00676CE5"/>
    <w:rsid w:val="00676E4A"/>
    <w:rsid w:val="006814AD"/>
    <w:rsid w:val="0068176A"/>
    <w:rsid w:val="0068273A"/>
    <w:rsid w:val="00683B00"/>
    <w:rsid w:val="00684467"/>
    <w:rsid w:val="0068455B"/>
    <w:rsid w:val="006846BD"/>
    <w:rsid w:val="00684BF9"/>
    <w:rsid w:val="00684D76"/>
    <w:rsid w:val="006851E3"/>
    <w:rsid w:val="006854F1"/>
    <w:rsid w:val="00686294"/>
    <w:rsid w:val="006877C6"/>
    <w:rsid w:val="00690EAE"/>
    <w:rsid w:val="00691EC5"/>
    <w:rsid w:val="00691F1C"/>
    <w:rsid w:val="00693D6F"/>
    <w:rsid w:val="00694E73"/>
    <w:rsid w:val="00695B1C"/>
    <w:rsid w:val="00696DC5"/>
    <w:rsid w:val="00696FA0"/>
    <w:rsid w:val="00697307"/>
    <w:rsid w:val="00697F1F"/>
    <w:rsid w:val="006A0F7D"/>
    <w:rsid w:val="006A1AC5"/>
    <w:rsid w:val="006A2F45"/>
    <w:rsid w:val="006A460B"/>
    <w:rsid w:val="006A74C3"/>
    <w:rsid w:val="006A7E23"/>
    <w:rsid w:val="006B03C5"/>
    <w:rsid w:val="006B10B1"/>
    <w:rsid w:val="006B1246"/>
    <w:rsid w:val="006B149F"/>
    <w:rsid w:val="006B18B8"/>
    <w:rsid w:val="006B1957"/>
    <w:rsid w:val="006B2916"/>
    <w:rsid w:val="006B33EE"/>
    <w:rsid w:val="006B3AD4"/>
    <w:rsid w:val="006B3B33"/>
    <w:rsid w:val="006B5CE4"/>
    <w:rsid w:val="006C063B"/>
    <w:rsid w:val="006C4A38"/>
    <w:rsid w:val="006C51B8"/>
    <w:rsid w:val="006C5CDF"/>
    <w:rsid w:val="006C67CA"/>
    <w:rsid w:val="006C68CB"/>
    <w:rsid w:val="006D3CEE"/>
    <w:rsid w:val="006D40F5"/>
    <w:rsid w:val="006D43CE"/>
    <w:rsid w:val="006D4EB0"/>
    <w:rsid w:val="006D70D4"/>
    <w:rsid w:val="006D7177"/>
    <w:rsid w:val="006D7649"/>
    <w:rsid w:val="006D7AA9"/>
    <w:rsid w:val="006E03BA"/>
    <w:rsid w:val="006E0549"/>
    <w:rsid w:val="006E09F0"/>
    <w:rsid w:val="006E0B1D"/>
    <w:rsid w:val="006E0DC1"/>
    <w:rsid w:val="006E0F84"/>
    <w:rsid w:val="006E102A"/>
    <w:rsid w:val="006E1560"/>
    <w:rsid w:val="006E1789"/>
    <w:rsid w:val="006E1DE4"/>
    <w:rsid w:val="006E2432"/>
    <w:rsid w:val="006E3DC3"/>
    <w:rsid w:val="006E4B78"/>
    <w:rsid w:val="006E593C"/>
    <w:rsid w:val="006E63D9"/>
    <w:rsid w:val="006E6B24"/>
    <w:rsid w:val="006E71BB"/>
    <w:rsid w:val="006E72C6"/>
    <w:rsid w:val="006F127D"/>
    <w:rsid w:val="006F1F62"/>
    <w:rsid w:val="006F3F83"/>
    <w:rsid w:val="006F4129"/>
    <w:rsid w:val="006F4754"/>
    <w:rsid w:val="006F4F79"/>
    <w:rsid w:val="006F524B"/>
    <w:rsid w:val="006F5EE9"/>
    <w:rsid w:val="006F60C7"/>
    <w:rsid w:val="006F7863"/>
    <w:rsid w:val="00700805"/>
    <w:rsid w:val="00700BEB"/>
    <w:rsid w:val="00700D71"/>
    <w:rsid w:val="0070179E"/>
    <w:rsid w:val="00701FCE"/>
    <w:rsid w:val="00704488"/>
    <w:rsid w:val="007048FB"/>
    <w:rsid w:val="00704FB1"/>
    <w:rsid w:val="00707CF2"/>
    <w:rsid w:val="0071049D"/>
    <w:rsid w:val="00710983"/>
    <w:rsid w:val="00711083"/>
    <w:rsid w:val="00712956"/>
    <w:rsid w:val="00713327"/>
    <w:rsid w:val="007147EC"/>
    <w:rsid w:val="00714BE3"/>
    <w:rsid w:val="00714F4E"/>
    <w:rsid w:val="00715E89"/>
    <w:rsid w:val="00717475"/>
    <w:rsid w:val="0072145A"/>
    <w:rsid w:val="00721A0D"/>
    <w:rsid w:val="00721E6D"/>
    <w:rsid w:val="00722D29"/>
    <w:rsid w:val="00723509"/>
    <w:rsid w:val="007236FF"/>
    <w:rsid w:val="0072444C"/>
    <w:rsid w:val="007319C4"/>
    <w:rsid w:val="00731B6A"/>
    <w:rsid w:val="00732982"/>
    <w:rsid w:val="00732C70"/>
    <w:rsid w:val="00732F1D"/>
    <w:rsid w:val="00733350"/>
    <w:rsid w:val="0073440F"/>
    <w:rsid w:val="007347AC"/>
    <w:rsid w:val="0073481C"/>
    <w:rsid w:val="00735387"/>
    <w:rsid w:val="00735B70"/>
    <w:rsid w:val="0073656D"/>
    <w:rsid w:val="00737AAC"/>
    <w:rsid w:val="00737B6D"/>
    <w:rsid w:val="00737FAF"/>
    <w:rsid w:val="007409C9"/>
    <w:rsid w:val="00741784"/>
    <w:rsid w:val="007423EC"/>
    <w:rsid w:val="00742ECF"/>
    <w:rsid w:val="00743BA0"/>
    <w:rsid w:val="00744970"/>
    <w:rsid w:val="007449AB"/>
    <w:rsid w:val="0074552A"/>
    <w:rsid w:val="00747F42"/>
    <w:rsid w:val="007508E2"/>
    <w:rsid w:val="00751247"/>
    <w:rsid w:val="007515DB"/>
    <w:rsid w:val="00752014"/>
    <w:rsid w:val="00752C76"/>
    <w:rsid w:val="0075311D"/>
    <w:rsid w:val="00755DC5"/>
    <w:rsid w:val="0075625C"/>
    <w:rsid w:val="00756F7B"/>
    <w:rsid w:val="00756FC3"/>
    <w:rsid w:val="00760070"/>
    <w:rsid w:val="00760D90"/>
    <w:rsid w:val="00760ED7"/>
    <w:rsid w:val="007610C5"/>
    <w:rsid w:val="00761D68"/>
    <w:rsid w:val="00762681"/>
    <w:rsid w:val="00762F0F"/>
    <w:rsid w:val="00762FDD"/>
    <w:rsid w:val="0076410E"/>
    <w:rsid w:val="00764363"/>
    <w:rsid w:val="00764516"/>
    <w:rsid w:val="00765488"/>
    <w:rsid w:val="00766124"/>
    <w:rsid w:val="00770631"/>
    <w:rsid w:val="007706AC"/>
    <w:rsid w:val="007723A3"/>
    <w:rsid w:val="007725FF"/>
    <w:rsid w:val="00773B8F"/>
    <w:rsid w:val="00775424"/>
    <w:rsid w:val="007765F2"/>
    <w:rsid w:val="00776931"/>
    <w:rsid w:val="00777413"/>
    <w:rsid w:val="00780936"/>
    <w:rsid w:val="007809BA"/>
    <w:rsid w:val="00781E94"/>
    <w:rsid w:val="00782E0E"/>
    <w:rsid w:val="0078370B"/>
    <w:rsid w:val="00784720"/>
    <w:rsid w:val="00784BEF"/>
    <w:rsid w:val="00785A1E"/>
    <w:rsid w:val="00787CDC"/>
    <w:rsid w:val="00790BA0"/>
    <w:rsid w:val="00791276"/>
    <w:rsid w:val="007916E0"/>
    <w:rsid w:val="00791968"/>
    <w:rsid w:val="00791F60"/>
    <w:rsid w:val="00792866"/>
    <w:rsid w:val="00792A5A"/>
    <w:rsid w:val="00793633"/>
    <w:rsid w:val="0079395C"/>
    <w:rsid w:val="00793C2E"/>
    <w:rsid w:val="007948E1"/>
    <w:rsid w:val="0079530E"/>
    <w:rsid w:val="0079541D"/>
    <w:rsid w:val="00795E53"/>
    <w:rsid w:val="007A147A"/>
    <w:rsid w:val="007A1A5D"/>
    <w:rsid w:val="007A2134"/>
    <w:rsid w:val="007A4201"/>
    <w:rsid w:val="007A42C9"/>
    <w:rsid w:val="007A4C3D"/>
    <w:rsid w:val="007A5923"/>
    <w:rsid w:val="007A75EE"/>
    <w:rsid w:val="007A76D9"/>
    <w:rsid w:val="007A7E53"/>
    <w:rsid w:val="007B0E90"/>
    <w:rsid w:val="007B1453"/>
    <w:rsid w:val="007B1834"/>
    <w:rsid w:val="007B22CE"/>
    <w:rsid w:val="007B26E1"/>
    <w:rsid w:val="007B31CF"/>
    <w:rsid w:val="007B4841"/>
    <w:rsid w:val="007B4DC3"/>
    <w:rsid w:val="007B4FD0"/>
    <w:rsid w:val="007B70BF"/>
    <w:rsid w:val="007B7D88"/>
    <w:rsid w:val="007C2FF7"/>
    <w:rsid w:val="007C48B2"/>
    <w:rsid w:val="007C5B4F"/>
    <w:rsid w:val="007C652A"/>
    <w:rsid w:val="007C687B"/>
    <w:rsid w:val="007C6B07"/>
    <w:rsid w:val="007C6F71"/>
    <w:rsid w:val="007C7684"/>
    <w:rsid w:val="007C781B"/>
    <w:rsid w:val="007D013E"/>
    <w:rsid w:val="007D16FE"/>
    <w:rsid w:val="007D3D58"/>
    <w:rsid w:val="007D45C5"/>
    <w:rsid w:val="007D4D78"/>
    <w:rsid w:val="007D4E97"/>
    <w:rsid w:val="007D6E53"/>
    <w:rsid w:val="007D7479"/>
    <w:rsid w:val="007D75FA"/>
    <w:rsid w:val="007E4857"/>
    <w:rsid w:val="007E59A9"/>
    <w:rsid w:val="007E6801"/>
    <w:rsid w:val="007E6FA7"/>
    <w:rsid w:val="007E707D"/>
    <w:rsid w:val="007F0AD4"/>
    <w:rsid w:val="007F136E"/>
    <w:rsid w:val="007F20B3"/>
    <w:rsid w:val="007F34D3"/>
    <w:rsid w:val="007F38DF"/>
    <w:rsid w:val="007F3B37"/>
    <w:rsid w:val="007F61FA"/>
    <w:rsid w:val="007F6D85"/>
    <w:rsid w:val="0080132B"/>
    <w:rsid w:val="00801F2F"/>
    <w:rsid w:val="008020F2"/>
    <w:rsid w:val="008034F3"/>
    <w:rsid w:val="008044CC"/>
    <w:rsid w:val="008062FD"/>
    <w:rsid w:val="00807B0E"/>
    <w:rsid w:val="00811AA6"/>
    <w:rsid w:val="00811EF6"/>
    <w:rsid w:val="00813136"/>
    <w:rsid w:val="00814177"/>
    <w:rsid w:val="008141FF"/>
    <w:rsid w:val="008145D6"/>
    <w:rsid w:val="00814CA9"/>
    <w:rsid w:val="008154CC"/>
    <w:rsid w:val="00816653"/>
    <w:rsid w:val="008210A0"/>
    <w:rsid w:val="00821CC0"/>
    <w:rsid w:val="008222BA"/>
    <w:rsid w:val="0082247C"/>
    <w:rsid w:val="00822674"/>
    <w:rsid w:val="00822A5F"/>
    <w:rsid w:val="008230FD"/>
    <w:rsid w:val="00823D71"/>
    <w:rsid w:val="00825E9F"/>
    <w:rsid w:val="00826062"/>
    <w:rsid w:val="00826603"/>
    <w:rsid w:val="008267CD"/>
    <w:rsid w:val="008267DB"/>
    <w:rsid w:val="0082756E"/>
    <w:rsid w:val="0082765A"/>
    <w:rsid w:val="00827998"/>
    <w:rsid w:val="00827A2D"/>
    <w:rsid w:val="008304B3"/>
    <w:rsid w:val="00830B81"/>
    <w:rsid w:val="0083154C"/>
    <w:rsid w:val="00831583"/>
    <w:rsid w:val="00831B00"/>
    <w:rsid w:val="00833292"/>
    <w:rsid w:val="00833FB8"/>
    <w:rsid w:val="00837F69"/>
    <w:rsid w:val="00840B7A"/>
    <w:rsid w:val="00840B7D"/>
    <w:rsid w:val="00842378"/>
    <w:rsid w:val="00842598"/>
    <w:rsid w:val="00842819"/>
    <w:rsid w:val="0084532C"/>
    <w:rsid w:val="00846A52"/>
    <w:rsid w:val="008473F5"/>
    <w:rsid w:val="00847722"/>
    <w:rsid w:val="00850954"/>
    <w:rsid w:val="00850B59"/>
    <w:rsid w:val="00850D86"/>
    <w:rsid w:val="008512B9"/>
    <w:rsid w:val="0085138B"/>
    <w:rsid w:val="0085141D"/>
    <w:rsid w:val="008518E8"/>
    <w:rsid w:val="008519E9"/>
    <w:rsid w:val="008524C2"/>
    <w:rsid w:val="00852FB2"/>
    <w:rsid w:val="00853191"/>
    <w:rsid w:val="008553F0"/>
    <w:rsid w:val="00855D3B"/>
    <w:rsid w:val="00856907"/>
    <w:rsid w:val="00857001"/>
    <w:rsid w:val="008579C5"/>
    <w:rsid w:val="00862B3D"/>
    <w:rsid w:val="00863DE2"/>
    <w:rsid w:val="008644AA"/>
    <w:rsid w:val="00864CA6"/>
    <w:rsid w:val="0086761D"/>
    <w:rsid w:val="00872C3A"/>
    <w:rsid w:val="0087310B"/>
    <w:rsid w:val="008743A7"/>
    <w:rsid w:val="00874F1C"/>
    <w:rsid w:val="008755B5"/>
    <w:rsid w:val="00875FDF"/>
    <w:rsid w:val="00882928"/>
    <w:rsid w:val="00882EF3"/>
    <w:rsid w:val="0088369F"/>
    <w:rsid w:val="0088371C"/>
    <w:rsid w:val="00883F8A"/>
    <w:rsid w:val="0088581F"/>
    <w:rsid w:val="00885CFB"/>
    <w:rsid w:val="00886697"/>
    <w:rsid w:val="008866FE"/>
    <w:rsid w:val="00890389"/>
    <w:rsid w:val="008915BD"/>
    <w:rsid w:val="00891800"/>
    <w:rsid w:val="00891EB3"/>
    <w:rsid w:val="008920F5"/>
    <w:rsid w:val="008929A6"/>
    <w:rsid w:val="00892F06"/>
    <w:rsid w:val="0089306E"/>
    <w:rsid w:val="00893D09"/>
    <w:rsid w:val="008949DF"/>
    <w:rsid w:val="008951A1"/>
    <w:rsid w:val="00895DF3"/>
    <w:rsid w:val="00896F15"/>
    <w:rsid w:val="008A0495"/>
    <w:rsid w:val="008A0879"/>
    <w:rsid w:val="008A0933"/>
    <w:rsid w:val="008A1492"/>
    <w:rsid w:val="008A1CDC"/>
    <w:rsid w:val="008A2C22"/>
    <w:rsid w:val="008A2D1E"/>
    <w:rsid w:val="008A2F8A"/>
    <w:rsid w:val="008A31B7"/>
    <w:rsid w:val="008A4593"/>
    <w:rsid w:val="008A58FC"/>
    <w:rsid w:val="008B0123"/>
    <w:rsid w:val="008B0916"/>
    <w:rsid w:val="008B12CC"/>
    <w:rsid w:val="008B1803"/>
    <w:rsid w:val="008B184C"/>
    <w:rsid w:val="008B1C56"/>
    <w:rsid w:val="008B1FF7"/>
    <w:rsid w:val="008B2E23"/>
    <w:rsid w:val="008B39FB"/>
    <w:rsid w:val="008B3A74"/>
    <w:rsid w:val="008B4330"/>
    <w:rsid w:val="008B438E"/>
    <w:rsid w:val="008B4391"/>
    <w:rsid w:val="008B533B"/>
    <w:rsid w:val="008B542D"/>
    <w:rsid w:val="008B5461"/>
    <w:rsid w:val="008B5C63"/>
    <w:rsid w:val="008B74CC"/>
    <w:rsid w:val="008B7A2D"/>
    <w:rsid w:val="008C0D88"/>
    <w:rsid w:val="008C15A7"/>
    <w:rsid w:val="008C329B"/>
    <w:rsid w:val="008C3814"/>
    <w:rsid w:val="008C389F"/>
    <w:rsid w:val="008C3AE3"/>
    <w:rsid w:val="008C4A39"/>
    <w:rsid w:val="008C4A77"/>
    <w:rsid w:val="008C6AF0"/>
    <w:rsid w:val="008D1473"/>
    <w:rsid w:val="008D28B6"/>
    <w:rsid w:val="008D2E48"/>
    <w:rsid w:val="008D307E"/>
    <w:rsid w:val="008D3924"/>
    <w:rsid w:val="008D676C"/>
    <w:rsid w:val="008D74F1"/>
    <w:rsid w:val="008E1550"/>
    <w:rsid w:val="008E15F1"/>
    <w:rsid w:val="008E1AFF"/>
    <w:rsid w:val="008E29C8"/>
    <w:rsid w:val="008E2EC1"/>
    <w:rsid w:val="008E39E9"/>
    <w:rsid w:val="008E4803"/>
    <w:rsid w:val="008E4856"/>
    <w:rsid w:val="008E6A1F"/>
    <w:rsid w:val="008E6B45"/>
    <w:rsid w:val="008E6EC5"/>
    <w:rsid w:val="008E79E5"/>
    <w:rsid w:val="008E7CF8"/>
    <w:rsid w:val="008F00EA"/>
    <w:rsid w:val="008F0D95"/>
    <w:rsid w:val="008F119D"/>
    <w:rsid w:val="008F29A1"/>
    <w:rsid w:val="008F3F96"/>
    <w:rsid w:val="008F464D"/>
    <w:rsid w:val="008F4D35"/>
    <w:rsid w:val="008F56B8"/>
    <w:rsid w:val="008F590B"/>
    <w:rsid w:val="008F68B6"/>
    <w:rsid w:val="008F68CB"/>
    <w:rsid w:val="00904377"/>
    <w:rsid w:val="0090469F"/>
    <w:rsid w:val="009049B6"/>
    <w:rsid w:val="0090510E"/>
    <w:rsid w:val="009053D3"/>
    <w:rsid w:val="00905641"/>
    <w:rsid w:val="00906294"/>
    <w:rsid w:val="00907046"/>
    <w:rsid w:val="0091084A"/>
    <w:rsid w:val="00910AC5"/>
    <w:rsid w:val="0091192C"/>
    <w:rsid w:val="00912F18"/>
    <w:rsid w:val="0091402A"/>
    <w:rsid w:val="009172EB"/>
    <w:rsid w:val="009206F2"/>
    <w:rsid w:val="00921086"/>
    <w:rsid w:val="00922353"/>
    <w:rsid w:val="009228E2"/>
    <w:rsid w:val="0092300C"/>
    <w:rsid w:val="009241EB"/>
    <w:rsid w:val="00924390"/>
    <w:rsid w:val="00924793"/>
    <w:rsid w:val="009256CA"/>
    <w:rsid w:val="00926505"/>
    <w:rsid w:val="00926971"/>
    <w:rsid w:val="00926EF9"/>
    <w:rsid w:val="00930B62"/>
    <w:rsid w:val="0093256A"/>
    <w:rsid w:val="009325C5"/>
    <w:rsid w:val="00932EE3"/>
    <w:rsid w:val="00933906"/>
    <w:rsid w:val="00933BBB"/>
    <w:rsid w:val="009349D9"/>
    <w:rsid w:val="00935CF8"/>
    <w:rsid w:val="00937770"/>
    <w:rsid w:val="00937FE3"/>
    <w:rsid w:val="00942E6A"/>
    <w:rsid w:val="0094340E"/>
    <w:rsid w:val="00944D92"/>
    <w:rsid w:val="0094519D"/>
    <w:rsid w:val="0094539A"/>
    <w:rsid w:val="00945847"/>
    <w:rsid w:val="00945AE4"/>
    <w:rsid w:val="00945E9A"/>
    <w:rsid w:val="00946879"/>
    <w:rsid w:val="00946F9A"/>
    <w:rsid w:val="009500BA"/>
    <w:rsid w:val="00950484"/>
    <w:rsid w:val="009508F3"/>
    <w:rsid w:val="009509E9"/>
    <w:rsid w:val="0095175E"/>
    <w:rsid w:val="00951E7E"/>
    <w:rsid w:val="0095315D"/>
    <w:rsid w:val="00953523"/>
    <w:rsid w:val="009542C6"/>
    <w:rsid w:val="0095469D"/>
    <w:rsid w:val="009547D5"/>
    <w:rsid w:val="009558D5"/>
    <w:rsid w:val="00956281"/>
    <w:rsid w:val="00956375"/>
    <w:rsid w:val="00956B65"/>
    <w:rsid w:val="00957A5F"/>
    <w:rsid w:val="009615D9"/>
    <w:rsid w:val="009617C7"/>
    <w:rsid w:val="00962073"/>
    <w:rsid w:val="009623F3"/>
    <w:rsid w:val="009657C0"/>
    <w:rsid w:val="00965AC1"/>
    <w:rsid w:val="00966192"/>
    <w:rsid w:val="009665C5"/>
    <w:rsid w:val="0096745D"/>
    <w:rsid w:val="009674DC"/>
    <w:rsid w:val="00967A40"/>
    <w:rsid w:val="00967EAD"/>
    <w:rsid w:val="009709E9"/>
    <w:rsid w:val="00971355"/>
    <w:rsid w:val="009713CA"/>
    <w:rsid w:val="00972DA4"/>
    <w:rsid w:val="0097447E"/>
    <w:rsid w:val="00974AC1"/>
    <w:rsid w:val="00976AC2"/>
    <w:rsid w:val="00977685"/>
    <w:rsid w:val="009777B8"/>
    <w:rsid w:val="00982601"/>
    <w:rsid w:val="0098342D"/>
    <w:rsid w:val="00983454"/>
    <w:rsid w:val="0098470B"/>
    <w:rsid w:val="00986663"/>
    <w:rsid w:val="00987B4A"/>
    <w:rsid w:val="00987CDB"/>
    <w:rsid w:val="00992FD9"/>
    <w:rsid w:val="00993FE8"/>
    <w:rsid w:val="00994861"/>
    <w:rsid w:val="00995503"/>
    <w:rsid w:val="009964EC"/>
    <w:rsid w:val="00996661"/>
    <w:rsid w:val="009A07B8"/>
    <w:rsid w:val="009A13D5"/>
    <w:rsid w:val="009A1F52"/>
    <w:rsid w:val="009A2233"/>
    <w:rsid w:val="009A2DC5"/>
    <w:rsid w:val="009A5A1A"/>
    <w:rsid w:val="009A6C33"/>
    <w:rsid w:val="009B040A"/>
    <w:rsid w:val="009B1270"/>
    <w:rsid w:val="009B1694"/>
    <w:rsid w:val="009B1802"/>
    <w:rsid w:val="009B2075"/>
    <w:rsid w:val="009B2194"/>
    <w:rsid w:val="009B26B6"/>
    <w:rsid w:val="009B389F"/>
    <w:rsid w:val="009B3F03"/>
    <w:rsid w:val="009B4352"/>
    <w:rsid w:val="009B578F"/>
    <w:rsid w:val="009B61CB"/>
    <w:rsid w:val="009B7B8F"/>
    <w:rsid w:val="009B7E1E"/>
    <w:rsid w:val="009C0310"/>
    <w:rsid w:val="009C113A"/>
    <w:rsid w:val="009C25E5"/>
    <w:rsid w:val="009C2684"/>
    <w:rsid w:val="009C32E2"/>
    <w:rsid w:val="009C48EB"/>
    <w:rsid w:val="009C7BB5"/>
    <w:rsid w:val="009D08B0"/>
    <w:rsid w:val="009D0B1F"/>
    <w:rsid w:val="009D270A"/>
    <w:rsid w:val="009D29E6"/>
    <w:rsid w:val="009D2DB0"/>
    <w:rsid w:val="009D4213"/>
    <w:rsid w:val="009D502B"/>
    <w:rsid w:val="009D5045"/>
    <w:rsid w:val="009D5433"/>
    <w:rsid w:val="009D5BE8"/>
    <w:rsid w:val="009D5D2E"/>
    <w:rsid w:val="009D5E85"/>
    <w:rsid w:val="009D7A66"/>
    <w:rsid w:val="009E14BF"/>
    <w:rsid w:val="009E2D11"/>
    <w:rsid w:val="009E413F"/>
    <w:rsid w:val="009E433F"/>
    <w:rsid w:val="009E4CBD"/>
    <w:rsid w:val="009E595C"/>
    <w:rsid w:val="009E6527"/>
    <w:rsid w:val="009E66CB"/>
    <w:rsid w:val="009E7349"/>
    <w:rsid w:val="009E743E"/>
    <w:rsid w:val="009E78C7"/>
    <w:rsid w:val="009F0D1E"/>
    <w:rsid w:val="009F21F0"/>
    <w:rsid w:val="009F28F9"/>
    <w:rsid w:val="009F2D31"/>
    <w:rsid w:val="009F3A38"/>
    <w:rsid w:val="009F3B2B"/>
    <w:rsid w:val="009F4AB2"/>
    <w:rsid w:val="009F4AF1"/>
    <w:rsid w:val="00A011D0"/>
    <w:rsid w:val="00A01D83"/>
    <w:rsid w:val="00A024DE"/>
    <w:rsid w:val="00A02555"/>
    <w:rsid w:val="00A04229"/>
    <w:rsid w:val="00A047F3"/>
    <w:rsid w:val="00A05162"/>
    <w:rsid w:val="00A052AF"/>
    <w:rsid w:val="00A060BF"/>
    <w:rsid w:val="00A10D52"/>
    <w:rsid w:val="00A1154A"/>
    <w:rsid w:val="00A119DC"/>
    <w:rsid w:val="00A1309B"/>
    <w:rsid w:val="00A16560"/>
    <w:rsid w:val="00A16C1F"/>
    <w:rsid w:val="00A16DBF"/>
    <w:rsid w:val="00A2004C"/>
    <w:rsid w:val="00A228EC"/>
    <w:rsid w:val="00A22E19"/>
    <w:rsid w:val="00A2371B"/>
    <w:rsid w:val="00A239D2"/>
    <w:rsid w:val="00A26346"/>
    <w:rsid w:val="00A279C6"/>
    <w:rsid w:val="00A300C5"/>
    <w:rsid w:val="00A3029A"/>
    <w:rsid w:val="00A30CC9"/>
    <w:rsid w:val="00A30E27"/>
    <w:rsid w:val="00A320B5"/>
    <w:rsid w:val="00A33287"/>
    <w:rsid w:val="00A336DC"/>
    <w:rsid w:val="00A33AB1"/>
    <w:rsid w:val="00A34018"/>
    <w:rsid w:val="00A35963"/>
    <w:rsid w:val="00A35C93"/>
    <w:rsid w:val="00A3618E"/>
    <w:rsid w:val="00A3653A"/>
    <w:rsid w:val="00A37039"/>
    <w:rsid w:val="00A40925"/>
    <w:rsid w:val="00A40DDC"/>
    <w:rsid w:val="00A415CE"/>
    <w:rsid w:val="00A421A6"/>
    <w:rsid w:val="00A42B79"/>
    <w:rsid w:val="00A44A88"/>
    <w:rsid w:val="00A450C4"/>
    <w:rsid w:val="00A45F07"/>
    <w:rsid w:val="00A47393"/>
    <w:rsid w:val="00A50134"/>
    <w:rsid w:val="00A5041B"/>
    <w:rsid w:val="00A511E8"/>
    <w:rsid w:val="00A535BE"/>
    <w:rsid w:val="00A54ADD"/>
    <w:rsid w:val="00A54D40"/>
    <w:rsid w:val="00A54F0F"/>
    <w:rsid w:val="00A55113"/>
    <w:rsid w:val="00A56453"/>
    <w:rsid w:val="00A61ECC"/>
    <w:rsid w:val="00A62E8C"/>
    <w:rsid w:val="00A6343B"/>
    <w:rsid w:val="00A644B4"/>
    <w:rsid w:val="00A64D5B"/>
    <w:rsid w:val="00A65CD0"/>
    <w:rsid w:val="00A661B8"/>
    <w:rsid w:val="00A66877"/>
    <w:rsid w:val="00A66BFE"/>
    <w:rsid w:val="00A67E8A"/>
    <w:rsid w:val="00A70B71"/>
    <w:rsid w:val="00A71390"/>
    <w:rsid w:val="00A72A3C"/>
    <w:rsid w:val="00A72A9F"/>
    <w:rsid w:val="00A733EB"/>
    <w:rsid w:val="00A74C89"/>
    <w:rsid w:val="00A77201"/>
    <w:rsid w:val="00A774D2"/>
    <w:rsid w:val="00A77964"/>
    <w:rsid w:val="00A80133"/>
    <w:rsid w:val="00A80E2E"/>
    <w:rsid w:val="00A825E4"/>
    <w:rsid w:val="00A82DC6"/>
    <w:rsid w:val="00A8411E"/>
    <w:rsid w:val="00A8438E"/>
    <w:rsid w:val="00A85162"/>
    <w:rsid w:val="00A85F1A"/>
    <w:rsid w:val="00A8601B"/>
    <w:rsid w:val="00A861B2"/>
    <w:rsid w:val="00A86312"/>
    <w:rsid w:val="00A863D6"/>
    <w:rsid w:val="00A86C97"/>
    <w:rsid w:val="00A86F88"/>
    <w:rsid w:val="00A90ED2"/>
    <w:rsid w:val="00A910D4"/>
    <w:rsid w:val="00A91277"/>
    <w:rsid w:val="00A91328"/>
    <w:rsid w:val="00A954F4"/>
    <w:rsid w:val="00A96609"/>
    <w:rsid w:val="00A97C04"/>
    <w:rsid w:val="00AA117E"/>
    <w:rsid w:val="00AA1AD0"/>
    <w:rsid w:val="00AA267B"/>
    <w:rsid w:val="00AA279A"/>
    <w:rsid w:val="00AA46A0"/>
    <w:rsid w:val="00AA482E"/>
    <w:rsid w:val="00AA4AD6"/>
    <w:rsid w:val="00AA4E90"/>
    <w:rsid w:val="00AA55E5"/>
    <w:rsid w:val="00AA5AF7"/>
    <w:rsid w:val="00AA6104"/>
    <w:rsid w:val="00AA619B"/>
    <w:rsid w:val="00AA6CA0"/>
    <w:rsid w:val="00AB04F6"/>
    <w:rsid w:val="00AB187E"/>
    <w:rsid w:val="00AB18D3"/>
    <w:rsid w:val="00AB21CD"/>
    <w:rsid w:val="00AB4147"/>
    <w:rsid w:val="00AB464D"/>
    <w:rsid w:val="00AB5F34"/>
    <w:rsid w:val="00AB6BFB"/>
    <w:rsid w:val="00AB74A2"/>
    <w:rsid w:val="00AB7581"/>
    <w:rsid w:val="00AC0F0D"/>
    <w:rsid w:val="00AC13B8"/>
    <w:rsid w:val="00AC2349"/>
    <w:rsid w:val="00AC4C46"/>
    <w:rsid w:val="00AC5160"/>
    <w:rsid w:val="00AC7465"/>
    <w:rsid w:val="00AD0592"/>
    <w:rsid w:val="00AD144E"/>
    <w:rsid w:val="00AD2E72"/>
    <w:rsid w:val="00AD6691"/>
    <w:rsid w:val="00AD7A6E"/>
    <w:rsid w:val="00AE085E"/>
    <w:rsid w:val="00AE2307"/>
    <w:rsid w:val="00AE2506"/>
    <w:rsid w:val="00AE2919"/>
    <w:rsid w:val="00AE321E"/>
    <w:rsid w:val="00AE4A8B"/>
    <w:rsid w:val="00AE4D62"/>
    <w:rsid w:val="00AE5C7C"/>
    <w:rsid w:val="00AE6416"/>
    <w:rsid w:val="00AF025A"/>
    <w:rsid w:val="00AF163D"/>
    <w:rsid w:val="00AF1669"/>
    <w:rsid w:val="00AF1DFA"/>
    <w:rsid w:val="00AF26CF"/>
    <w:rsid w:val="00AF3A07"/>
    <w:rsid w:val="00AF46DD"/>
    <w:rsid w:val="00AF5DC9"/>
    <w:rsid w:val="00AF71CA"/>
    <w:rsid w:val="00AF72F0"/>
    <w:rsid w:val="00AF784D"/>
    <w:rsid w:val="00B00F00"/>
    <w:rsid w:val="00B00F9B"/>
    <w:rsid w:val="00B02B75"/>
    <w:rsid w:val="00B02C7D"/>
    <w:rsid w:val="00B03490"/>
    <w:rsid w:val="00B035D1"/>
    <w:rsid w:val="00B036C3"/>
    <w:rsid w:val="00B05B15"/>
    <w:rsid w:val="00B06B66"/>
    <w:rsid w:val="00B07E56"/>
    <w:rsid w:val="00B100E6"/>
    <w:rsid w:val="00B11770"/>
    <w:rsid w:val="00B13119"/>
    <w:rsid w:val="00B13235"/>
    <w:rsid w:val="00B144DA"/>
    <w:rsid w:val="00B14B85"/>
    <w:rsid w:val="00B14E46"/>
    <w:rsid w:val="00B154B4"/>
    <w:rsid w:val="00B170E0"/>
    <w:rsid w:val="00B21283"/>
    <w:rsid w:val="00B22A1F"/>
    <w:rsid w:val="00B2470E"/>
    <w:rsid w:val="00B24C0E"/>
    <w:rsid w:val="00B24F12"/>
    <w:rsid w:val="00B253D2"/>
    <w:rsid w:val="00B2597B"/>
    <w:rsid w:val="00B26446"/>
    <w:rsid w:val="00B267C7"/>
    <w:rsid w:val="00B275C3"/>
    <w:rsid w:val="00B27C4F"/>
    <w:rsid w:val="00B309F1"/>
    <w:rsid w:val="00B30EB2"/>
    <w:rsid w:val="00B314F4"/>
    <w:rsid w:val="00B323AA"/>
    <w:rsid w:val="00B34EF5"/>
    <w:rsid w:val="00B36985"/>
    <w:rsid w:val="00B36AAB"/>
    <w:rsid w:val="00B37D76"/>
    <w:rsid w:val="00B4061D"/>
    <w:rsid w:val="00B414BF"/>
    <w:rsid w:val="00B41EA7"/>
    <w:rsid w:val="00B421F7"/>
    <w:rsid w:val="00B423D3"/>
    <w:rsid w:val="00B42DFA"/>
    <w:rsid w:val="00B43C1C"/>
    <w:rsid w:val="00B4586D"/>
    <w:rsid w:val="00B45BF9"/>
    <w:rsid w:val="00B45F3A"/>
    <w:rsid w:val="00B462E8"/>
    <w:rsid w:val="00B479B8"/>
    <w:rsid w:val="00B47A97"/>
    <w:rsid w:val="00B47BB9"/>
    <w:rsid w:val="00B51B4F"/>
    <w:rsid w:val="00B51FB7"/>
    <w:rsid w:val="00B52BBD"/>
    <w:rsid w:val="00B541DD"/>
    <w:rsid w:val="00B549F1"/>
    <w:rsid w:val="00B56D89"/>
    <w:rsid w:val="00B56DF8"/>
    <w:rsid w:val="00B57271"/>
    <w:rsid w:val="00B57C62"/>
    <w:rsid w:val="00B60231"/>
    <w:rsid w:val="00B631A0"/>
    <w:rsid w:val="00B6465A"/>
    <w:rsid w:val="00B6485F"/>
    <w:rsid w:val="00B653ED"/>
    <w:rsid w:val="00B67CAD"/>
    <w:rsid w:val="00B70C44"/>
    <w:rsid w:val="00B715B6"/>
    <w:rsid w:val="00B71B08"/>
    <w:rsid w:val="00B72C4A"/>
    <w:rsid w:val="00B72C5F"/>
    <w:rsid w:val="00B72D0E"/>
    <w:rsid w:val="00B73966"/>
    <w:rsid w:val="00B73C4B"/>
    <w:rsid w:val="00B752A3"/>
    <w:rsid w:val="00B754DC"/>
    <w:rsid w:val="00B758D9"/>
    <w:rsid w:val="00B76487"/>
    <w:rsid w:val="00B800F1"/>
    <w:rsid w:val="00B805E6"/>
    <w:rsid w:val="00B80AE3"/>
    <w:rsid w:val="00B80C96"/>
    <w:rsid w:val="00B80CD9"/>
    <w:rsid w:val="00B80F1A"/>
    <w:rsid w:val="00B82111"/>
    <w:rsid w:val="00B82193"/>
    <w:rsid w:val="00B90241"/>
    <w:rsid w:val="00B904AB"/>
    <w:rsid w:val="00B91235"/>
    <w:rsid w:val="00B9131E"/>
    <w:rsid w:val="00B92628"/>
    <w:rsid w:val="00B931DC"/>
    <w:rsid w:val="00B93383"/>
    <w:rsid w:val="00B939DD"/>
    <w:rsid w:val="00B9439E"/>
    <w:rsid w:val="00B95090"/>
    <w:rsid w:val="00B95782"/>
    <w:rsid w:val="00B965A5"/>
    <w:rsid w:val="00B965C3"/>
    <w:rsid w:val="00B966E8"/>
    <w:rsid w:val="00B96C0A"/>
    <w:rsid w:val="00B979A2"/>
    <w:rsid w:val="00B97D43"/>
    <w:rsid w:val="00BA05C2"/>
    <w:rsid w:val="00BA123B"/>
    <w:rsid w:val="00BA214D"/>
    <w:rsid w:val="00BA2D38"/>
    <w:rsid w:val="00BA37DC"/>
    <w:rsid w:val="00BA410B"/>
    <w:rsid w:val="00BA41D0"/>
    <w:rsid w:val="00BA46E7"/>
    <w:rsid w:val="00BA47F2"/>
    <w:rsid w:val="00BA4F02"/>
    <w:rsid w:val="00BA69C2"/>
    <w:rsid w:val="00BB0CF7"/>
    <w:rsid w:val="00BB299A"/>
    <w:rsid w:val="00BB41FA"/>
    <w:rsid w:val="00BB5675"/>
    <w:rsid w:val="00BB7461"/>
    <w:rsid w:val="00BB7717"/>
    <w:rsid w:val="00BC0955"/>
    <w:rsid w:val="00BC1567"/>
    <w:rsid w:val="00BC1968"/>
    <w:rsid w:val="00BC5E05"/>
    <w:rsid w:val="00BC6B7B"/>
    <w:rsid w:val="00BC7056"/>
    <w:rsid w:val="00BC74D8"/>
    <w:rsid w:val="00BC777E"/>
    <w:rsid w:val="00BD0EDE"/>
    <w:rsid w:val="00BD1051"/>
    <w:rsid w:val="00BD2D8E"/>
    <w:rsid w:val="00BD4EE9"/>
    <w:rsid w:val="00BE161C"/>
    <w:rsid w:val="00BE16FB"/>
    <w:rsid w:val="00BE2A91"/>
    <w:rsid w:val="00BE2C67"/>
    <w:rsid w:val="00BE3974"/>
    <w:rsid w:val="00BE3FE2"/>
    <w:rsid w:val="00BE61C8"/>
    <w:rsid w:val="00BE6B33"/>
    <w:rsid w:val="00BE6B96"/>
    <w:rsid w:val="00BE6BB5"/>
    <w:rsid w:val="00BE70CF"/>
    <w:rsid w:val="00BF09EC"/>
    <w:rsid w:val="00BF14CB"/>
    <w:rsid w:val="00BF177A"/>
    <w:rsid w:val="00BF1B6B"/>
    <w:rsid w:val="00BF3E7D"/>
    <w:rsid w:val="00BF4B36"/>
    <w:rsid w:val="00BF4DBC"/>
    <w:rsid w:val="00BF53E6"/>
    <w:rsid w:val="00BF5699"/>
    <w:rsid w:val="00BF6ADA"/>
    <w:rsid w:val="00BF70E9"/>
    <w:rsid w:val="00BF7F4A"/>
    <w:rsid w:val="00C00E24"/>
    <w:rsid w:val="00C01E40"/>
    <w:rsid w:val="00C03367"/>
    <w:rsid w:val="00C03AB2"/>
    <w:rsid w:val="00C0400F"/>
    <w:rsid w:val="00C063D0"/>
    <w:rsid w:val="00C0645E"/>
    <w:rsid w:val="00C065D5"/>
    <w:rsid w:val="00C0787E"/>
    <w:rsid w:val="00C07E31"/>
    <w:rsid w:val="00C1075B"/>
    <w:rsid w:val="00C10953"/>
    <w:rsid w:val="00C12E4F"/>
    <w:rsid w:val="00C132FA"/>
    <w:rsid w:val="00C134BB"/>
    <w:rsid w:val="00C13670"/>
    <w:rsid w:val="00C13A0D"/>
    <w:rsid w:val="00C13DBD"/>
    <w:rsid w:val="00C14A48"/>
    <w:rsid w:val="00C15BEE"/>
    <w:rsid w:val="00C1679B"/>
    <w:rsid w:val="00C16A34"/>
    <w:rsid w:val="00C20657"/>
    <w:rsid w:val="00C216EB"/>
    <w:rsid w:val="00C2323F"/>
    <w:rsid w:val="00C24AAE"/>
    <w:rsid w:val="00C2578C"/>
    <w:rsid w:val="00C302ED"/>
    <w:rsid w:val="00C30BC4"/>
    <w:rsid w:val="00C319FC"/>
    <w:rsid w:val="00C327E0"/>
    <w:rsid w:val="00C32D9F"/>
    <w:rsid w:val="00C32DD8"/>
    <w:rsid w:val="00C33631"/>
    <w:rsid w:val="00C34772"/>
    <w:rsid w:val="00C35F0F"/>
    <w:rsid w:val="00C36191"/>
    <w:rsid w:val="00C37A3A"/>
    <w:rsid w:val="00C40683"/>
    <w:rsid w:val="00C41C15"/>
    <w:rsid w:val="00C41F87"/>
    <w:rsid w:val="00C421B7"/>
    <w:rsid w:val="00C4288E"/>
    <w:rsid w:val="00C42A54"/>
    <w:rsid w:val="00C42EF9"/>
    <w:rsid w:val="00C434B7"/>
    <w:rsid w:val="00C434F7"/>
    <w:rsid w:val="00C45D2A"/>
    <w:rsid w:val="00C46AB3"/>
    <w:rsid w:val="00C47C7D"/>
    <w:rsid w:val="00C54D12"/>
    <w:rsid w:val="00C56CE6"/>
    <w:rsid w:val="00C56E77"/>
    <w:rsid w:val="00C605C5"/>
    <w:rsid w:val="00C61AF1"/>
    <w:rsid w:val="00C63061"/>
    <w:rsid w:val="00C63EA3"/>
    <w:rsid w:val="00C644DA"/>
    <w:rsid w:val="00C6470D"/>
    <w:rsid w:val="00C64E94"/>
    <w:rsid w:val="00C660CB"/>
    <w:rsid w:val="00C679C1"/>
    <w:rsid w:val="00C7001A"/>
    <w:rsid w:val="00C72B53"/>
    <w:rsid w:val="00C7356D"/>
    <w:rsid w:val="00C742AB"/>
    <w:rsid w:val="00C749D3"/>
    <w:rsid w:val="00C74ECB"/>
    <w:rsid w:val="00C75FCA"/>
    <w:rsid w:val="00C77996"/>
    <w:rsid w:val="00C80345"/>
    <w:rsid w:val="00C803E4"/>
    <w:rsid w:val="00C80AD1"/>
    <w:rsid w:val="00C8104D"/>
    <w:rsid w:val="00C8185A"/>
    <w:rsid w:val="00C827FF"/>
    <w:rsid w:val="00C8398C"/>
    <w:rsid w:val="00C84C72"/>
    <w:rsid w:val="00C84E37"/>
    <w:rsid w:val="00C879D8"/>
    <w:rsid w:val="00C92035"/>
    <w:rsid w:val="00C929A0"/>
    <w:rsid w:val="00C92EB4"/>
    <w:rsid w:val="00C93462"/>
    <w:rsid w:val="00C9372B"/>
    <w:rsid w:val="00C941E8"/>
    <w:rsid w:val="00C95010"/>
    <w:rsid w:val="00C95F3C"/>
    <w:rsid w:val="00C97227"/>
    <w:rsid w:val="00C97C0E"/>
    <w:rsid w:val="00CA29B6"/>
    <w:rsid w:val="00CA517B"/>
    <w:rsid w:val="00CA525B"/>
    <w:rsid w:val="00CA5404"/>
    <w:rsid w:val="00CA6AF3"/>
    <w:rsid w:val="00CA6B79"/>
    <w:rsid w:val="00CA7A8D"/>
    <w:rsid w:val="00CB07C0"/>
    <w:rsid w:val="00CB0BF7"/>
    <w:rsid w:val="00CB0CCB"/>
    <w:rsid w:val="00CB0F01"/>
    <w:rsid w:val="00CB1FE5"/>
    <w:rsid w:val="00CB24E2"/>
    <w:rsid w:val="00CB2C5F"/>
    <w:rsid w:val="00CB43E3"/>
    <w:rsid w:val="00CB4A0D"/>
    <w:rsid w:val="00CB4D4C"/>
    <w:rsid w:val="00CB66B0"/>
    <w:rsid w:val="00CB75EF"/>
    <w:rsid w:val="00CB7CD7"/>
    <w:rsid w:val="00CC1DEA"/>
    <w:rsid w:val="00CC2850"/>
    <w:rsid w:val="00CC2DAC"/>
    <w:rsid w:val="00CC31C1"/>
    <w:rsid w:val="00CC3B78"/>
    <w:rsid w:val="00CC58B9"/>
    <w:rsid w:val="00CC6F51"/>
    <w:rsid w:val="00CC6F57"/>
    <w:rsid w:val="00CD2435"/>
    <w:rsid w:val="00CD3FE9"/>
    <w:rsid w:val="00CD4D91"/>
    <w:rsid w:val="00CD6427"/>
    <w:rsid w:val="00CD6A4A"/>
    <w:rsid w:val="00CD7777"/>
    <w:rsid w:val="00CE20FE"/>
    <w:rsid w:val="00CE2135"/>
    <w:rsid w:val="00CE2A8F"/>
    <w:rsid w:val="00CE2B49"/>
    <w:rsid w:val="00CE2DCA"/>
    <w:rsid w:val="00CE3628"/>
    <w:rsid w:val="00CE3DFC"/>
    <w:rsid w:val="00CE4064"/>
    <w:rsid w:val="00CE443F"/>
    <w:rsid w:val="00CE4795"/>
    <w:rsid w:val="00CE5A50"/>
    <w:rsid w:val="00CE726E"/>
    <w:rsid w:val="00CE7322"/>
    <w:rsid w:val="00CF08F2"/>
    <w:rsid w:val="00CF1F5E"/>
    <w:rsid w:val="00CF23DB"/>
    <w:rsid w:val="00CF267A"/>
    <w:rsid w:val="00CF34F7"/>
    <w:rsid w:val="00CF6A19"/>
    <w:rsid w:val="00CF6CA7"/>
    <w:rsid w:val="00D00134"/>
    <w:rsid w:val="00D00933"/>
    <w:rsid w:val="00D01150"/>
    <w:rsid w:val="00D03539"/>
    <w:rsid w:val="00D03FC1"/>
    <w:rsid w:val="00D0576E"/>
    <w:rsid w:val="00D05E7D"/>
    <w:rsid w:val="00D05F4C"/>
    <w:rsid w:val="00D06C87"/>
    <w:rsid w:val="00D06D10"/>
    <w:rsid w:val="00D13637"/>
    <w:rsid w:val="00D14009"/>
    <w:rsid w:val="00D14E02"/>
    <w:rsid w:val="00D154A0"/>
    <w:rsid w:val="00D15CD4"/>
    <w:rsid w:val="00D166FA"/>
    <w:rsid w:val="00D172C6"/>
    <w:rsid w:val="00D216AB"/>
    <w:rsid w:val="00D23BA2"/>
    <w:rsid w:val="00D23F54"/>
    <w:rsid w:val="00D30104"/>
    <w:rsid w:val="00D3049E"/>
    <w:rsid w:val="00D308AB"/>
    <w:rsid w:val="00D317E1"/>
    <w:rsid w:val="00D3181F"/>
    <w:rsid w:val="00D32FE0"/>
    <w:rsid w:val="00D345DF"/>
    <w:rsid w:val="00D4081E"/>
    <w:rsid w:val="00D418AF"/>
    <w:rsid w:val="00D418C2"/>
    <w:rsid w:val="00D42B36"/>
    <w:rsid w:val="00D4408B"/>
    <w:rsid w:val="00D456F8"/>
    <w:rsid w:val="00D4687B"/>
    <w:rsid w:val="00D46CC2"/>
    <w:rsid w:val="00D4709E"/>
    <w:rsid w:val="00D47A1D"/>
    <w:rsid w:val="00D500F9"/>
    <w:rsid w:val="00D52271"/>
    <w:rsid w:val="00D55DAB"/>
    <w:rsid w:val="00D55DDE"/>
    <w:rsid w:val="00D567AB"/>
    <w:rsid w:val="00D5730F"/>
    <w:rsid w:val="00D57AE9"/>
    <w:rsid w:val="00D57B1A"/>
    <w:rsid w:val="00D57FB8"/>
    <w:rsid w:val="00D62253"/>
    <w:rsid w:val="00D62D9B"/>
    <w:rsid w:val="00D62DE5"/>
    <w:rsid w:val="00D64182"/>
    <w:rsid w:val="00D64D30"/>
    <w:rsid w:val="00D66338"/>
    <w:rsid w:val="00D71488"/>
    <w:rsid w:val="00D72E8E"/>
    <w:rsid w:val="00D736A5"/>
    <w:rsid w:val="00D74BDC"/>
    <w:rsid w:val="00D74F01"/>
    <w:rsid w:val="00D7529E"/>
    <w:rsid w:val="00D752D3"/>
    <w:rsid w:val="00D7765A"/>
    <w:rsid w:val="00D80A46"/>
    <w:rsid w:val="00D80E0B"/>
    <w:rsid w:val="00D820FD"/>
    <w:rsid w:val="00D836BA"/>
    <w:rsid w:val="00D83B0F"/>
    <w:rsid w:val="00D851AA"/>
    <w:rsid w:val="00D863E9"/>
    <w:rsid w:val="00D86744"/>
    <w:rsid w:val="00D86D72"/>
    <w:rsid w:val="00D873E3"/>
    <w:rsid w:val="00D87565"/>
    <w:rsid w:val="00D877E5"/>
    <w:rsid w:val="00D905EC"/>
    <w:rsid w:val="00D90C0A"/>
    <w:rsid w:val="00D93399"/>
    <w:rsid w:val="00D935D0"/>
    <w:rsid w:val="00D9516B"/>
    <w:rsid w:val="00D970F3"/>
    <w:rsid w:val="00DA16CD"/>
    <w:rsid w:val="00DA1CE2"/>
    <w:rsid w:val="00DA2B6D"/>
    <w:rsid w:val="00DA30D8"/>
    <w:rsid w:val="00DA45F5"/>
    <w:rsid w:val="00DA4A2E"/>
    <w:rsid w:val="00DA6C1D"/>
    <w:rsid w:val="00DA6C79"/>
    <w:rsid w:val="00DA79BE"/>
    <w:rsid w:val="00DA7B61"/>
    <w:rsid w:val="00DA7D18"/>
    <w:rsid w:val="00DB0866"/>
    <w:rsid w:val="00DB1186"/>
    <w:rsid w:val="00DB1516"/>
    <w:rsid w:val="00DB19C4"/>
    <w:rsid w:val="00DB29B5"/>
    <w:rsid w:val="00DB314F"/>
    <w:rsid w:val="00DB3C9A"/>
    <w:rsid w:val="00DB4A79"/>
    <w:rsid w:val="00DB53DC"/>
    <w:rsid w:val="00DB69FE"/>
    <w:rsid w:val="00DB7FD4"/>
    <w:rsid w:val="00DC1A58"/>
    <w:rsid w:val="00DC23DA"/>
    <w:rsid w:val="00DC2434"/>
    <w:rsid w:val="00DC338A"/>
    <w:rsid w:val="00DC414C"/>
    <w:rsid w:val="00DC5813"/>
    <w:rsid w:val="00DC6A0B"/>
    <w:rsid w:val="00DC7046"/>
    <w:rsid w:val="00DC77AD"/>
    <w:rsid w:val="00DC7A75"/>
    <w:rsid w:val="00DD06B7"/>
    <w:rsid w:val="00DD0F2C"/>
    <w:rsid w:val="00DD1015"/>
    <w:rsid w:val="00DD16F3"/>
    <w:rsid w:val="00DD278F"/>
    <w:rsid w:val="00DD286B"/>
    <w:rsid w:val="00DD29D8"/>
    <w:rsid w:val="00DD332D"/>
    <w:rsid w:val="00DD33FA"/>
    <w:rsid w:val="00DD3E43"/>
    <w:rsid w:val="00DD43B8"/>
    <w:rsid w:val="00DD45BA"/>
    <w:rsid w:val="00DD58D0"/>
    <w:rsid w:val="00DD6445"/>
    <w:rsid w:val="00DE072C"/>
    <w:rsid w:val="00DE1DCB"/>
    <w:rsid w:val="00DE2F41"/>
    <w:rsid w:val="00DE3A8F"/>
    <w:rsid w:val="00DE3F44"/>
    <w:rsid w:val="00DE4DF7"/>
    <w:rsid w:val="00DE55E2"/>
    <w:rsid w:val="00DE5EB8"/>
    <w:rsid w:val="00DE6099"/>
    <w:rsid w:val="00DE62DC"/>
    <w:rsid w:val="00DF0071"/>
    <w:rsid w:val="00DF041D"/>
    <w:rsid w:val="00DF2EC5"/>
    <w:rsid w:val="00DF3AE8"/>
    <w:rsid w:val="00DF52A4"/>
    <w:rsid w:val="00DF5542"/>
    <w:rsid w:val="00DF66EA"/>
    <w:rsid w:val="00DF6FFF"/>
    <w:rsid w:val="00E035B4"/>
    <w:rsid w:val="00E05A1F"/>
    <w:rsid w:val="00E077D3"/>
    <w:rsid w:val="00E1181F"/>
    <w:rsid w:val="00E1203A"/>
    <w:rsid w:val="00E13825"/>
    <w:rsid w:val="00E13B16"/>
    <w:rsid w:val="00E14B42"/>
    <w:rsid w:val="00E159D9"/>
    <w:rsid w:val="00E16220"/>
    <w:rsid w:val="00E16F60"/>
    <w:rsid w:val="00E17619"/>
    <w:rsid w:val="00E2055B"/>
    <w:rsid w:val="00E21C7F"/>
    <w:rsid w:val="00E21DE0"/>
    <w:rsid w:val="00E227EC"/>
    <w:rsid w:val="00E22E69"/>
    <w:rsid w:val="00E23C0D"/>
    <w:rsid w:val="00E24ED5"/>
    <w:rsid w:val="00E25FCF"/>
    <w:rsid w:val="00E26867"/>
    <w:rsid w:val="00E26CBC"/>
    <w:rsid w:val="00E26E1D"/>
    <w:rsid w:val="00E27274"/>
    <w:rsid w:val="00E27B0D"/>
    <w:rsid w:val="00E300AE"/>
    <w:rsid w:val="00E311FF"/>
    <w:rsid w:val="00E32841"/>
    <w:rsid w:val="00E336BD"/>
    <w:rsid w:val="00E37E7A"/>
    <w:rsid w:val="00E41D57"/>
    <w:rsid w:val="00E42B15"/>
    <w:rsid w:val="00E43785"/>
    <w:rsid w:val="00E43CF8"/>
    <w:rsid w:val="00E443F1"/>
    <w:rsid w:val="00E447E4"/>
    <w:rsid w:val="00E4560B"/>
    <w:rsid w:val="00E45B4B"/>
    <w:rsid w:val="00E46E8D"/>
    <w:rsid w:val="00E46F65"/>
    <w:rsid w:val="00E47350"/>
    <w:rsid w:val="00E47B6D"/>
    <w:rsid w:val="00E47C3C"/>
    <w:rsid w:val="00E50103"/>
    <w:rsid w:val="00E5096C"/>
    <w:rsid w:val="00E517C1"/>
    <w:rsid w:val="00E523A7"/>
    <w:rsid w:val="00E530EF"/>
    <w:rsid w:val="00E540DC"/>
    <w:rsid w:val="00E546DF"/>
    <w:rsid w:val="00E56448"/>
    <w:rsid w:val="00E579B3"/>
    <w:rsid w:val="00E6011F"/>
    <w:rsid w:val="00E614C5"/>
    <w:rsid w:val="00E61891"/>
    <w:rsid w:val="00E624F5"/>
    <w:rsid w:val="00E64B04"/>
    <w:rsid w:val="00E65348"/>
    <w:rsid w:val="00E65776"/>
    <w:rsid w:val="00E666DF"/>
    <w:rsid w:val="00E67674"/>
    <w:rsid w:val="00E70C4C"/>
    <w:rsid w:val="00E71C04"/>
    <w:rsid w:val="00E72073"/>
    <w:rsid w:val="00E721B9"/>
    <w:rsid w:val="00E72D28"/>
    <w:rsid w:val="00E7308A"/>
    <w:rsid w:val="00E7355D"/>
    <w:rsid w:val="00E73C84"/>
    <w:rsid w:val="00E74422"/>
    <w:rsid w:val="00E747C2"/>
    <w:rsid w:val="00E769EC"/>
    <w:rsid w:val="00E76E43"/>
    <w:rsid w:val="00E80E80"/>
    <w:rsid w:val="00E81F36"/>
    <w:rsid w:val="00E82BF2"/>
    <w:rsid w:val="00E8351D"/>
    <w:rsid w:val="00E836C0"/>
    <w:rsid w:val="00E870BD"/>
    <w:rsid w:val="00E87303"/>
    <w:rsid w:val="00E8776F"/>
    <w:rsid w:val="00E877C4"/>
    <w:rsid w:val="00E87D35"/>
    <w:rsid w:val="00E90402"/>
    <w:rsid w:val="00E9061C"/>
    <w:rsid w:val="00E91138"/>
    <w:rsid w:val="00E95D48"/>
    <w:rsid w:val="00E97402"/>
    <w:rsid w:val="00EA1E7B"/>
    <w:rsid w:val="00EA2029"/>
    <w:rsid w:val="00EA242A"/>
    <w:rsid w:val="00EA394B"/>
    <w:rsid w:val="00EA5170"/>
    <w:rsid w:val="00EB198D"/>
    <w:rsid w:val="00EB2663"/>
    <w:rsid w:val="00EB2CC8"/>
    <w:rsid w:val="00EB3295"/>
    <w:rsid w:val="00EB3567"/>
    <w:rsid w:val="00EB3714"/>
    <w:rsid w:val="00EB4E7D"/>
    <w:rsid w:val="00EB5848"/>
    <w:rsid w:val="00EB681E"/>
    <w:rsid w:val="00EB6A12"/>
    <w:rsid w:val="00EC04A5"/>
    <w:rsid w:val="00EC05A3"/>
    <w:rsid w:val="00EC1F63"/>
    <w:rsid w:val="00EC20C5"/>
    <w:rsid w:val="00EC382A"/>
    <w:rsid w:val="00EC383C"/>
    <w:rsid w:val="00EC466F"/>
    <w:rsid w:val="00EC5EDE"/>
    <w:rsid w:val="00EC6B66"/>
    <w:rsid w:val="00EC7656"/>
    <w:rsid w:val="00EC77D7"/>
    <w:rsid w:val="00ED15C2"/>
    <w:rsid w:val="00ED2A5B"/>
    <w:rsid w:val="00ED581C"/>
    <w:rsid w:val="00ED58DB"/>
    <w:rsid w:val="00ED689E"/>
    <w:rsid w:val="00ED6FA3"/>
    <w:rsid w:val="00EE0377"/>
    <w:rsid w:val="00EE038D"/>
    <w:rsid w:val="00EE2189"/>
    <w:rsid w:val="00EE599A"/>
    <w:rsid w:val="00EE6517"/>
    <w:rsid w:val="00EE6B85"/>
    <w:rsid w:val="00EF0326"/>
    <w:rsid w:val="00EF0E28"/>
    <w:rsid w:val="00EF11F9"/>
    <w:rsid w:val="00EF195A"/>
    <w:rsid w:val="00EF4F38"/>
    <w:rsid w:val="00EF5388"/>
    <w:rsid w:val="00F00AFE"/>
    <w:rsid w:val="00F02196"/>
    <w:rsid w:val="00F021DA"/>
    <w:rsid w:val="00F022E2"/>
    <w:rsid w:val="00F02731"/>
    <w:rsid w:val="00F02F4D"/>
    <w:rsid w:val="00F03419"/>
    <w:rsid w:val="00F039B5"/>
    <w:rsid w:val="00F03A8B"/>
    <w:rsid w:val="00F05BDD"/>
    <w:rsid w:val="00F0766B"/>
    <w:rsid w:val="00F07E14"/>
    <w:rsid w:val="00F147F6"/>
    <w:rsid w:val="00F14FF9"/>
    <w:rsid w:val="00F15967"/>
    <w:rsid w:val="00F15BBC"/>
    <w:rsid w:val="00F17705"/>
    <w:rsid w:val="00F17C56"/>
    <w:rsid w:val="00F21246"/>
    <w:rsid w:val="00F21645"/>
    <w:rsid w:val="00F2295C"/>
    <w:rsid w:val="00F230A6"/>
    <w:rsid w:val="00F239D6"/>
    <w:rsid w:val="00F23A17"/>
    <w:rsid w:val="00F24D72"/>
    <w:rsid w:val="00F2547B"/>
    <w:rsid w:val="00F26078"/>
    <w:rsid w:val="00F26531"/>
    <w:rsid w:val="00F3006F"/>
    <w:rsid w:val="00F321C6"/>
    <w:rsid w:val="00F32610"/>
    <w:rsid w:val="00F3303E"/>
    <w:rsid w:val="00F35454"/>
    <w:rsid w:val="00F35C30"/>
    <w:rsid w:val="00F36E86"/>
    <w:rsid w:val="00F4011D"/>
    <w:rsid w:val="00F40311"/>
    <w:rsid w:val="00F4097F"/>
    <w:rsid w:val="00F4405E"/>
    <w:rsid w:val="00F45FE2"/>
    <w:rsid w:val="00F46378"/>
    <w:rsid w:val="00F50718"/>
    <w:rsid w:val="00F5121B"/>
    <w:rsid w:val="00F51C53"/>
    <w:rsid w:val="00F51FF7"/>
    <w:rsid w:val="00F54110"/>
    <w:rsid w:val="00F5510F"/>
    <w:rsid w:val="00F561B5"/>
    <w:rsid w:val="00F56DD6"/>
    <w:rsid w:val="00F56E83"/>
    <w:rsid w:val="00F57D7B"/>
    <w:rsid w:val="00F60E0E"/>
    <w:rsid w:val="00F61DAB"/>
    <w:rsid w:val="00F61EC4"/>
    <w:rsid w:val="00F62873"/>
    <w:rsid w:val="00F62B12"/>
    <w:rsid w:val="00F62B72"/>
    <w:rsid w:val="00F63AE5"/>
    <w:rsid w:val="00F63CC6"/>
    <w:rsid w:val="00F63D99"/>
    <w:rsid w:val="00F64734"/>
    <w:rsid w:val="00F674C8"/>
    <w:rsid w:val="00F70EB4"/>
    <w:rsid w:val="00F71DF7"/>
    <w:rsid w:val="00F72199"/>
    <w:rsid w:val="00F72277"/>
    <w:rsid w:val="00F7297F"/>
    <w:rsid w:val="00F72C50"/>
    <w:rsid w:val="00F735CC"/>
    <w:rsid w:val="00F764F7"/>
    <w:rsid w:val="00F779A8"/>
    <w:rsid w:val="00F80DC7"/>
    <w:rsid w:val="00F811BB"/>
    <w:rsid w:val="00F815B5"/>
    <w:rsid w:val="00F8169F"/>
    <w:rsid w:val="00F82D7D"/>
    <w:rsid w:val="00F84662"/>
    <w:rsid w:val="00F84792"/>
    <w:rsid w:val="00F854DF"/>
    <w:rsid w:val="00F85C71"/>
    <w:rsid w:val="00F86C39"/>
    <w:rsid w:val="00F87F3A"/>
    <w:rsid w:val="00F90064"/>
    <w:rsid w:val="00F92FC7"/>
    <w:rsid w:val="00F95186"/>
    <w:rsid w:val="00F973D3"/>
    <w:rsid w:val="00FA0F0C"/>
    <w:rsid w:val="00FA295E"/>
    <w:rsid w:val="00FA3470"/>
    <w:rsid w:val="00FA3A36"/>
    <w:rsid w:val="00FA65E7"/>
    <w:rsid w:val="00FA79AB"/>
    <w:rsid w:val="00FA7BA9"/>
    <w:rsid w:val="00FB2092"/>
    <w:rsid w:val="00FB270E"/>
    <w:rsid w:val="00FB3926"/>
    <w:rsid w:val="00FB7F36"/>
    <w:rsid w:val="00FC04D1"/>
    <w:rsid w:val="00FC1D44"/>
    <w:rsid w:val="00FC2DA0"/>
    <w:rsid w:val="00FC4A73"/>
    <w:rsid w:val="00FC7734"/>
    <w:rsid w:val="00FC7A6D"/>
    <w:rsid w:val="00FC7DA9"/>
    <w:rsid w:val="00FD0FB4"/>
    <w:rsid w:val="00FD1153"/>
    <w:rsid w:val="00FD2091"/>
    <w:rsid w:val="00FD2607"/>
    <w:rsid w:val="00FD2C15"/>
    <w:rsid w:val="00FD3F4C"/>
    <w:rsid w:val="00FD51C5"/>
    <w:rsid w:val="00FD601C"/>
    <w:rsid w:val="00FE12F4"/>
    <w:rsid w:val="00FE336D"/>
    <w:rsid w:val="00FE3753"/>
    <w:rsid w:val="00FE428B"/>
    <w:rsid w:val="00FE64C4"/>
    <w:rsid w:val="00FE6C96"/>
    <w:rsid w:val="00FF1021"/>
    <w:rsid w:val="00FF31C4"/>
    <w:rsid w:val="00FF556B"/>
    <w:rsid w:val="00FF71B7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宋体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header" w:uiPriority="99"/>
    <w:lsdException w:name="footer" w:uiPriority="99"/>
    <w:lsdException w:name="caption" w:qFormat="1"/>
    <w:lsdException w:name="table of figures" w:uiPriority="99"/>
    <w:lsdException w:name="annotation reference" w:uiPriority="99"/>
    <w:lsdException w:name="Subtitle" w:qFormat="1"/>
    <w:lsdException w:name="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F230A6"/>
    <w:pPr>
      <w:spacing w:before="120"/>
      <w:jc w:val="both"/>
    </w:pPr>
    <w:rPr>
      <w:lang w:eastAsia="en-GB"/>
    </w:rPr>
  </w:style>
  <w:style w:type="paragraph" w:styleId="11">
    <w:name w:val="heading 1"/>
    <w:aliases w:val="h1,H1,PIM 1"/>
    <w:basedOn w:val="a0"/>
    <w:next w:val="a0"/>
    <w:link w:val="1Char"/>
    <w:uiPriority w:val="9"/>
    <w:qFormat/>
    <w:rsid w:val="00F239D6"/>
    <w:pPr>
      <w:keepNext/>
      <w:pageBreakBefore/>
      <w:spacing w:before="240" w:after="60"/>
      <w:outlineLvl w:val="0"/>
    </w:pPr>
    <w:rPr>
      <w:rFonts w:eastAsia="微软雅黑"/>
      <w:b/>
      <w:bCs/>
      <w:kern w:val="32"/>
      <w:sz w:val="32"/>
      <w:szCs w:val="32"/>
    </w:rPr>
  </w:style>
  <w:style w:type="paragraph" w:styleId="21">
    <w:name w:val="heading 2"/>
    <w:aliases w:val="l2,H2,h2"/>
    <w:basedOn w:val="a0"/>
    <w:next w:val="a0"/>
    <w:link w:val="2Char"/>
    <w:qFormat/>
    <w:rsid w:val="006E4B78"/>
    <w:pPr>
      <w:keepNext/>
      <w:spacing w:before="240" w:after="60"/>
      <w:outlineLvl w:val="1"/>
    </w:pPr>
    <w:rPr>
      <w:rFonts w:eastAsia="微软雅黑"/>
      <w:b/>
      <w:bCs/>
      <w:iCs/>
      <w:sz w:val="28"/>
      <w:szCs w:val="28"/>
    </w:rPr>
  </w:style>
  <w:style w:type="paragraph" w:styleId="30">
    <w:name w:val="heading 3"/>
    <w:basedOn w:val="a0"/>
    <w:next w:val="a0"/>
    <w:link w:val="3Char"/>
    <w:qFormat/>
    <w:rsid w:val="000F5B5F"/>
    <w:pPr>
      <w:keepNext/>
      <w:spacing w:before="240" w:after="60"/>
      <w:outlineLvl w:val="2"/>
    </w:pPr>
    <w:rPr>
      <w:rFonts w:eastAsia="微软雅黑"/>
      <w:b/>
      <w:bCs/>
      <w:sz w:val="26"/>
      <w:szCs w:val="26"/>
    </w:rPr>
  </w:style>
  <w:style w:type="paragraph" w:styleId="4">
    <w:name w:val="heading 4"/>
    <w:basedOn w:val="a0"/>
    <w:next w:val="a0"/>
    <w:qFormat/>
    <w:rsid w:val="00224F9D"/>
    <w:pPr>
      <w:keepNext/>
      <w:spacing w:before="240" w:afterLines="50"/>
      <w:outlineLvl w:val="3"/>
    </w:pPr>
    <w:rPr>
      <w:rFonts w:eastAsia="微软雅黑"/>
      <w:b/>
      <w:bCs/>
      <w:sz w:val="21"/>
    </w:rPr>
  </w:style>
  <w:style w:type="paragraph" w:styleId="5">
    <w:name w:val="heading 5"/>
    <w:basedOn w:val="a0"/>
    <w:next w:val="a0"/>
    <w:link w:val="5Char"/>
    <w:semiHidden/>
    <w:unhideWhenUsed/>
    <w:qFormat/>
    <w:rsid w:val="000B203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semiHidden/>
    <w:unhideWhenUsed/>
    <w:qFormat/>
    <w:rsid w:val="000B20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semiHidden/>
    <w:unhideWhenUsed/>
    <w:qFormat/>
    <w:rsid w:val="000B203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semiHidden/>
    <w:unhideWhenUsed/>
    <w:qFormat/>
    <w:rsid w:val="000B203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semiHidden/>
    <w:unhideWhenUsed/>
    <w:qFormat/>
    <w:rsid w:val="000B203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云晟 封面文字"/>
    <w:basedOn w:val="KeyValue"/>
    <w:qFormat/>
    <w:rsid w:val="00FF31C4"/>
    <w:rPr>
      <w:rFonts w:eastAsia="微软雅黑"/>
      <w:b w:val="0"/>
      <w:lang w:eastAsia="zh-CN"/>
    </w:rPr>
  </w:style>
  <w:style w:type="paragraph" w:styleId="50">
    <w:name w:val="toc 5"/>
    <w:basedOn w:val="a0"/>
    <w:next w:val="a0"/>
    <w:autoRedefine/>
    <w:semiHidden/>
    <w:rsid w:val="0079395C"/>
    <w:pPr>
      <w:tabs>
        <w:tab w:val="left" w:pos="1021"/>
        <w:tab w:val="right" w:leader="dot" w:pos="8505"/>
      </w:tabs>
      <w:ind w:left="1021" w:hanging="1021"/>
    </w:pPr>
  </w:style>
  <w:style w:type="paragraph" w:customStyle="1" w:styleId="a5">
    <w:name w:val="云晟 封面标题"/>
    <w:basedOn w:val="KeyValue"/>
    <w:qFormat/>
    <w:rsid w:val="000C474A"/>
    <w:pPr>
      <w:jc w:val="center"/>
    </w:pPr>
    <w:rPr>
      <w:rFonts w:eastAsia="微软雅黑"/>
      <w:sz w:val="32"/>
    </w:rPr>
  </w:style>
  <w:style w:type="paragraph" w:styleId="a6">
    <w:name w:val="caption"/>
    <w:basedOn w:val="a0"/>
    <w:next w:val="a0"/>
    <w:qFormat/>
    <w:rsid w:val="00505E8A"/>
    <w:rPr>
      <w:rFonts w:asciiTheme="majorHAnsi" w:eastAsia="黑体" w:hAnsiTheme="majorHAnsi" w:cstheme="majorBidi"/>
    </w:rPr>
  </w:style>
  <w:style w:type="paragraph" w:customStyle="1" w:styleId="10">
    <w:name w:val="云晟 条目1级"/>
    <w:basedOn w:val="a7"/>
    <w:qFormat/>
    <w:rsid w:val="00785A1E"/>
    <w:pPr>
      <w:numPr>
        <w:numId w:val="13"/>
      </w:numPr>
      <w:adjustRightInd w:val="0"/>
      <w:ind w:left="2098" w:firstLineChars="0" w:firstLine="0"/>
    </w:pPr>
    <w:rPr>
      <w:lang w:val="fr-FR"/>
    </w:rPr>
  </w:style>
  <w:style w:type="paragraph" w:customStyle="1" w:styleId="2">
    <w:name w:val="云晟 编号2级"/>
    <w:basedOn w:val="1"/>
    <w:qFormat/>
    <w:rsid w:val="00A644B4"/>
    <w:pPr>
      <w:numPr>
        <w:ilvl w:val="1"/>
      </w:numPr>
      <w:tabs>
        <w:tab w:val="clear" w:pos="840"/>
      </w:tabs>
      <w:ind w:leftChars="357" w:left="1134"/>
    </w:pPr>
    <w:rPr>
      <w:lang w:val="fr-FR"/>
    </w:rPr>
  </w:style>
  <w:style w:type="paragraph" w:styleId="a8">
    <w:name w:val="footer"/>
    <w:basedOn w:val="a0"/>
    <w:link w:val="Char"/>
    <w:uiPriority w:val="99"/>
    <w:rsid w:val="00C07E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8"/>
    <w:uiPriority w:val="99"/>
    <w:rsid w:val="00C07E31"/>
    <w:rPr>
      <w:sz w:val="18"/>
      <w:szCs w:val="18"/>
      <w:lang w:eastAsia="en-GB"/>
    </w:rPr>
  </w:style>
  <w:style w:type="paragraph" w:customStyle="1" w:styleId="KeyValue">
    <w:name w:val="Key Value"/>
    <w:basedOn w:val="a0"/>
    <w:semiHidden/>
    <w:rsid w:val="0079395C"/>
    <w:pPr>
      <w:spacing w:before="0"/>
      <w:jc w:val="left"/>
    </w:pPr>
    <w:rPr>
      <w:b/>
      <w:sz w:val="24"/>
    </w:rPr>
  </w:style>
  <w:style w:type="paragraph" w:customStyle="1" w:styleId="Keyword">
    <w:name w:val="Keyword"/>
    <w:basedOn w:val="a0"/>
    <w:semiHidden/>
    <w:rsid w:val="00415EA9"/>
    <w:pPr>
      <w:spacing w:before="0"/>
      <w:jc w:val="left"/>
    </w:pPr>
    <w:rPr>
      <w:sz w:val="24"/>
    </w:rPr>
  </w:style>
  <w:style w:type="paragraph" w:styleId="a9">
    <w:name w:val="table of figures"/>
    <w:basedOn w:val="a0"/>
    <w:next w:val="a0"/>
    <w:uiPriority w:val="99"/>
    <w:rsid w:val="005E17DA"/>
    <w:pPr>
      <w:keepLines/>
      <w:tabs>
        <w:tab w:val="left" w:pos="1134"/>
        <w:tab w:val="right" w:leader="dot" w:pos="9639"/>
      </w:tabs>
      <w:ind w:left="1134" w:hanging="1134"/>
    </w:pPr>
  </w:style>
  <w:style w:type="paragraph" w:customStyle="1" w:styleId="Footline">
    <w:name w:val="Footline"/>
    <w:basedOn w:val="a0"/>
    <w:semiHidden/>
    <w:rsid w:val="0079395C"/>
    <w:pPr>
      <w:keepNext/>
      <w:keepLines/>
      <w:suppressAutoHyphens/>
      <w:spacing w:before="0"/>
      <w:jc w:val="center"/>
    </w:pPr>
  </w:style>
  <w:style w:type="paragraph" w:customStyle="1" w:styleId="FootlineRight">
    <w:name w:val="Footline Right"/>
    <w:basedOn w:val="Footline"/>
    <w:semiHidden/>
    <w:rsid w:val="0079395C"/>
    <w:pPr>
      <w:jc w:val="right"/>
    </w:pPr>
  </w:style>
  <w:style w:type="paragraph" w:customStyle="1" w:styleId="FootlineLeft">
    <w:name w:val="Footline Left"/>
    <w:basedOn w:val="Footline"/>
    <w:semiHidden/>
    <w:rsid w:val="0079395C"/>
    <w:pPr>
      <w:jc w:val="left"/>
    </w:pPr>
    <w:rPr>
      <w:b/>
    </w:rPr>
  </w:style>
  <w:style w:type="paragraph" w:customStyle="1" w:styleId="AbstractHeader">
    <w:name w:val="AbstractHeader"/>
    <w:basedOn w:val="a0"/>
    <w:next w:val="a0"/>
    <w:semiHidden/>
    <w:rsid w:val="0079395C"/>
    <w:pPr>
      <w:jc w:val="left"/>
    </w:pPr>
    <w:rPr>
      <w:sz w:val="24"/>
    </w:rPr>
  </w:style>
  <w:style w:type="paragraph" w:customStyle="1" w:styleId="HeadlineBig">
    <w:name w:val="Headline Big"/>
    <w:basedOn w:val="a0"/>
    <w:semiHidden/>
    <w:rsid w:val="0079395C"/>
    <w:pPr>
      <w:spacing w:before="0"/>
      <w:jc w:val="left"/>
    </w:pPr>
    <w:rPr>
      <w:b/>
      <w:kern w:val="28"/>
      <w:sz w:val="28"/>
    </w:rPr>
  </w:style>
  <w:style w:type="paragraph" w:customStyle="1" w:styleId="HeadlineSmall">
    <w:name w:val="Headline Small"/>
    <w:basedOn w:val="a0"/>
    <w:semiHidden/>
    <w:rsid w:val="0079395C"/>
    <w:pPr>
      <w:jc w:val="left"/>
    </w:pPr>
    <w:rPr>
      <w:b/>
      <w:bCs/>
      <w:noProof/>
    </w:rPr>
  </w:style>
  <w:style w:type="paragraph" w:styleId="12">
    <w:name w:val="toc 1"/>
    <w:basedOn w:val="a0"/>
    <w:next w:val="a0"/>
    <w:autoRedefine/>
    <w:uiPriority w:val="39"/>
    <w:rsid w:val="00197CAC"/>
    <w:pPr>
      <w:tabs>
        <w:tab w:val="right" w:leader="dot" w:pos="8789"/>
      </w:tabs>
      <w:ind w:left="426" w:hanging="426"/>
    </w:pPr>
    <w:rPr>
      <w:b/>
    </w:rPr>
  </w:style>
  <w:style w:type="paragraph" w:styleId="22">
    <w:name w:val="toc 2"/>
    <w:basedOn w:val="a0"/>
    <w:next w:val="a0"/>
    <w:autoRedefine/>
    <w:uiPriority w:val="39"/>
    <w:rsid w:val="00451910"/>
    <w:pPr>
      <w:tabs>
        <w:tab w:val="left" w:pos="709"/>
        <w:tab w:val="right" w:leader="dot" w:pos="8789"/>
      </w:tabs>
      <w:ind w:left="709" w:hanging="425"/>
    </w:pPr>
  </w:style>
  <w:style w:type="character" w:styleId="aa">
    <w:name w:val="Hyperlink"/>
    <w:basedOn w:val="a1"/>
    <w:uiPriority w:val="99"/>
    <w:rsid w:val="0079395C"/>
    <w:rPr>
      <w:color w:val="0000FF"/>
      <w:u w:val="single"/>
    </w:rPr>
  </w:style>
  <w:style w:type="paragraph" w:styleId="31">
    <w:name w:val="toc 3"/>
    <w:basedOn w:val="a0"/>
    <w:next w:val="a0"/>
    <w:autoRedefine/>
    <w:uiPriority w:val="39"/>
    <w:rsid w:val="00BF4B36"/>
    <w:pPr>
      <w:tabs>
        <w:tab w:val="left" w:pos="1134"/>
        <w:tab w:val="right" w:leader="dot" w:pos="8789"/>
      </w:tabs>
      <w:ind w:left="1134" w:hanging="708"/>
    </w:pPr>
  </w:style>
  <w:style w:type="paragraph" w:styleId="40">
    <w:name w:val="toc 4"/>
    <w:basedOn w:val="a0"/>
    <w:next w:val="a0"/>
    <w:semiHidden/>
    <w:rsid w:val="0079395C"/>
    <w:pPr>
      <w:tabs>
        <w:tab w:val="left" w:pos="1021"/>
        <w:tab w:val="right" w:leader="dot" w:pos="8505"/>
      </w:tabs>
      <w:ind w:left="851" w:hanging="851"/>
    </w:pPr>
  </w:style>
  <w:style w:type="character" w:styleId="ab">
    <w:name w:val="annotation reference"/>
    <w:basedOn w:val="a1"/>
    <w:uiPriority w:val="99"/>
    <w:semiHidden/>
    <w:rsid w:val="0079395C"/>
    <w:rPr>
      <w:sz w:val="16"/>
      <w:szCs w:val="16"/>
    </w:rPr>
  </w:style>
  <w:style w:type="paragraph" w:styleId="ac">
    <w:name w:val="annotation text"/>
    <w:basedOn w:val="a0"/>
    <w:link w:val="Char0"/>
    <w:uiPriority w:val="99"/>
    <w:semiHidden/>
    <w:rsid w:val="0079395C"/>
  </w:style>
  <w:style w:type="paragraph" w:styleId="ad">
    <w:name w:val="annotation subject"/>
    <w:basedOn w:val="ac"/>
    <w:next w:val="ac"/>
    <w:link w:val="Char1"/>
    <w:uiPriority w:val="99"/>
    <w:semiHidden/>
    <w:rsid w:val="0079395C"/>
    <w:rPr>
      <w:b/>
      <w:bCs/>
    </w:rPr>
  </w:style>
  <w:style w:type="paragraph" w:styleId="ae">
    <w:name w:val="Balloon Text"/>
    <w:basedOn w:val="a0"/>
    <w:link w:val="Char2"/>
    <w:uiPriority w:val="99"/>
    <w:semiHidden/>
    <w:rsid w:val="0079395C"/>
    <w:rPr>
      <w:sz w:val="16"/>
      <w:szCs w:val="16"/>
    </w:rPr>
  </w:style>
  <w:style w:type="paragraph" w:styleId="af">
    <w:name w:val="Document Map"/>
    <w:basedOn w:val="a0"/>
    <w:semiHidden/>
    <w:rsid w:val="0079395C"/>
    <w:pPr>
      <w:shd w:val="clear" w:color="auto" w:fill="000080"/>
    </w:pPr>
  </w:style>
  <w:style w:type="table" w:styleId="af0">
    <w:name w:val="Table Grid"/>
    <w:basedOn w:val="a2"/>
    <w:rsid w:val="008A2F8A"/>
    <w:pPr>
      <w:spacing w:before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aliases w:val="h1 Char,H1 Char,PIM 1 Char"/>
    <w:basedOn w:val="a1"/>
    <w:link w:val="11"/>
    <w:uiPriority w:val="9"/>
    <w:rsid w:val="00F239D6"/>
    <w:rPr>
      <w:rFonts w:eastAsia="微软雅黑"/>
      <w:b/>
      <w:bCs/>
      <w:kern w:val="32"/>
      <w:sz w:val="32"/>
      <w:szCs w:val="32"/>
      <w:lang w:eastAsia="en-GB"/>
    </w:rPr>
  </w:style>
  <w:style w:type="character" w:styleId="af1">
    <w:name w:val="Placeholder Text"/>
    <w:basedOn w:val="a1"/>
    <w:uiPriority w:val="99"/>
    <w:semiHidden/>
    <w:rsid w:val="00B267C7"/>
    <w:rPr>
      <w:color w:val="808080"/>
    </w:rPr>
  </w:style>
  <w:style w:type="character" w:customStyle="1" w:styleId="5Char">
    <w:name w:val="标题 5 Char"/>
    <w:basedOn w:val="a1"/>
    <w:link w:val="5"/>
    <w:semiHidden/>
    <w:rsid w:val="000B2037"/>
    <w:rPr>
      <w:b/>
      <w:bCs/>
      <w:sz w:val="28"/>
      <w:szCs w:val="28"/>
      <w:lang w:eastAsia="en-GB"/>
    </w:rPr>
  </w:style>
  <w:style w:type="character" w:customStyle="1" w:styleId="6Char">
    <w:name w:val="标题 6 Char"/>
    <w:basedOn w:val="a1"/>
    <w:link w:val="6"/>
    <w:semiHidden/>
    <w:rsid w:val="000B2037"/>
    <w:rPr>
      <w:rFonts w:asciiTheme="majorHAnsi" w:eastAsiaTheme="majorEastAsia" w:hAnsiTheme="majorHAnsi" w:cstheme="majorBidi"/>
      <w:b/>
      <w:bCs/>
      <w:sz w:val="24"/>
      <w:szCs w:val="24"/>
      <w:lang w:eastAsia="en-GB"/>
    </w:rPr>
  </w:style>
  <w:style w:type="character" w:customStyle="1" w:styleId="7Char">
    <w:name w:val="标题 7 Char"/>
    <w:basedOn w:val="a1"/>
    <w:link w:val="7"/>
    <w:semiHidden/>
    <w:rsid w:val="000B2037"/>
    <w:rPr>
      <w:b/>
      <w:bCs/>
      <w:sz w:val="24"/>
      <w:szCs w:val="24"/>
      <w:lang w:eastAsia="en-GB"/>
    </w:rPr>
  </w:style>
  <w:style w:type="character" w:customStyle="1" w:styleId="8Char">
    <w:name w:val="标题 8 Char"/>
    <w:basedOn w:val="a1"/>
    <w:link w:val="8"/>
    <w:semiHidden/>
    <w:rsid w:val="000B2037"/>
    <w:rPr>
      <w:rFonts w:asciiTheme="majorHAnsi" w:eastAsiaTheme="majorEastAsia" w:hAnsiTheme="majorHAnsi" w:cstheme="majorBidi"/>
      <w:sz w:val="24"/>
      <w:szCs w:val="24"/>
      <w:lang w:eastAsia="en-GB"/>
    </w:rPr>
  </w:style>
  <w:style w:type="character" w:customStyle="1" w:styleId="9Char">
    <w:name w:val="标题 9 Char"/>
    <w:basedOn w:val="a1"/>
    <w:link w:val="9"/>
    <w:semiHidden/>
    <w:rsid w:val="000B2037"/>
    <w:rPr>
      <w:rFonts w:asciiTheme="majorHAnsi" w:eastAsiaTheme="majorEastAsia" w:hAnsiTheme="majorHAnsi" w:cstheme="majorBidi"/>
      <w:sz w:val="21"/>
      <w:szCs w:val="21"/>
      <w:lang w:eastAsia="en-GB"/>
    </w:rPr>
  </w:style>
  <w:style w:type="paragraph" w:customStyle="1" w:styleId="a7">
    <w:name w:val="云晟 正文文本"/>
    <w:basedOn w:val="a0"/>
    <w:qFormat/>
    <w:rsid w:val="008E4803"/>
    <w:pPr>
      <w:spacing w:line="300" w:lineRule="auto"/>
      <w:ind w:firstLineChars="200" w:firstLine="200"/>
    </w:pPr>
    <w:rPr>
      <w:rFonts w:ascii="Times New Roman" w:hAnsi="Times New Roman"/>
      <w:sz w:val="21"/>
      <w:szCs w:val="21"/>
      <w:lang w:eastAsia="zh-CN"/>
    </w:rPr>
  </w:style>
  <w:style w:type="paragraph" w:customStyle="1" w:styleId="20">
    <w:name w:val="云晟 条目2级"/>
    <w:basedOn w:val="10"/>
    <w:qFormat/>
    <w:rsid w:val="00E26E1D"/>
    <w:pPr>
      <w:numPr>
        <w:ilvl w:val="1"/>
      </w:numPr>
    </w:pPr>
  </w:style>
  <w:style w:type="paragraph" w:customStyle="1" w:styleId="1">
    <w:name w:val="云晟 编号1级"/>
    <w:basedOn w:val="a7"/>
    <w:qFormat/>
    <w:rsid w:val="0004414D"/>
    <w:pPr>
      <w:numPr>
        <w:numId w:val="2"/>
      </w:numPr>
      <w:ind w:firstLineChars="0" w:firstLine="0"/>
    </w:pPr>
  </w:style>
  <w:style w:type="paragraph" w:customStyle="1" w:styleId="af2">
    <w:name w:val="云晟 图文本"/>
    <w:basedOn w:val="a0"/>
    <w:qFormat/>
    <w:rsid w:val="00415EA9"/>
    <w:pPr>
      <w:jc w:val="center"/>
    </w:pPr>
    <w:rPr>
      <w:bCs/>
    </w:rPr>
  </w:style>
  <w:style w:type="paragraph" w:customStyle="1" w:styleId="a">
    <w:name w:val="云晟 参考文献"/>
    <w:basedOn w:val="a7"/>
    <w:qFormat/>
    <w:rsid w:val="007C652A"/>
    <w:pPr>
      <w:numPr>
        <w:numId w:val="4"/>
      </w:numPr>
      <w:tabs>
        <w:tab w:val="left" w:pos="567"/>
      </w:tabs>
      <w:ind w:left="567" w:hangingChars="270" w:hanging="567"/>
    </w:pPr>
    <w:rPr>
      <w:rFonts w:ascii="Arial" w:hAnsi="Arial"/>
    </w:rPr>
  </w:style>
  <w:style w:type="paragraph" w:customStyle="1" w:styleId="af3">
    <w:name w:val="云晟 表文本"/>
    <w:basedOn w:val="a0"/>
    <w:qFormat/>
    <w:rsid w:val="00C7001A"/>
    <w:pPr>
      <w:autoSpaceDE w:val="0"/>
      <w:autoSpaceDN w:val="0"/>
      <w:adjustRightInd w:val="0"/>
      <w:spacing w:before="0"/>
      <w:jc w:val="left"/>
    </w:pPr>
    <w:rPr>
      <w:rFonts w:hAnsi="宋体"/>
      <w:szCs w:val="18"/>
      <w:lang w:eastAsia="zh-CN"/>
    </w:rPr>
  </w:style>
  <w:style w:type="paragraph" w:customStyle="1" w:styleId="af4">
    <w:name w:val="云晟 表标题"/>
    <w:basedOn w:val="a0"/>
    <w:qFormat/>
    <w:rsid w:val="00415EA9"/>
    <w:pPr>
      <w:spacing w:before="0"/>
      <w:jc w:val="left"/>
    </w:pPr>
    <w:rPr>
      <w:rFonts w:eastAsia="微软雅黑" w:hAnsi="微软雅黑"/>
      <w:sz w:val="21"/>
      <w:szCs w:val="21"/>
      <w:lang w:eastAsia="zh-CN"/>
    </w:rPr>
  </w:style>
  <w:style w:type="paragraph" w:styleId="af5">
    <w:name w:val="Title"/>
    <w:basedOn w:val="a0"/>
    <w:next w:val="a0"/>
    <w:link w:val="Char3"/>
    <w:rsid w:val="001B36DC"/>
    <w:pPr>
      <w:pageBreakBefore/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1"/>
    <w:link w:val="af5"/>
    <w:rsid w:val="001B36DC"/>
    <w:rPr>
      <w:rFonts w:asciiTheme="majorHAnsi" w:hAnsiTheme="majorHAnsi" w:cstheme="majorBidi"/>
      <w:b/>
      <w:bCs/>
      <w:sz w:val="32"/>
      <w:szCs w:val="32"/>
      <w:lang w:eastAsia="en-GB"/>
    </w:rPr>
  </w:style>
  <w:style w:type="paragraph" w:customStyle="1" w:styleId="3">
    <w:name w:val="云晟 条目3级"/>
    <w:basedOn w:val="20"/>
    <w:qFormat/>
    <w:rsid w:val="00E035B4"/>
    <w:pPr>
      <w:numPr>
        <w:ilvl w:val="2"/>
      </w:numPr>
    </w:pPr>
    <w:rPr>
      <w:rFonts w:eastAsiaTheme="minorEastAsia"/>
    </w:rPr>
  </w:style>
  <w:style w:type="paragraph" w:customStyle="1" w:styleId="32">
    <w:name w:val="样式 云晟 条目3级 + (中文) 宋体"/>
    <w:basedOn w:val="3"/>
    <w:rsid w:val="00E035B4"/>
    <w:rPr>
      <w:rFonts w:eastAsia="宋体"/>
    </w:rPr>
  </w:style>
  <w:style w:type="paragraph" w:styleId="af6">
    <w:name w:val="List Paragraph"/>
    <w:basedOn w:val="a0"/>
    <w:uiPriority w:val="34"/>
    <w:qFormat/>
    <w:rsid w:val="00853191"/>
    <w:pPr>
      <w:widowControl w:val="0"/>
      <w:spacing w:before="0"/>
      <w:ind w:firstLineChars="200" w:firstLine="420"/>
    </w:pPr>
    <w:rPr>
      <w:rFonts w:ascii="Calibri" w:hAnsi="Calibri" w:cs="Calibri"/>
      <w:kern w:val="2"/>
      <w:sz w:val="21"/>
      <w:szCs w:val="21"/>
      <w:lang w:eastAsia="zh-CN"/>
    </w:rPr>
  </w:style>
  <w:style w:type="character" w:customStyle="1" w:styleId="word">
    <w:name w:val="word"/>
    <w:basedOn w:val="a1"/>
    <w:rsid w:val="00DC7046"/>
  </w:style>
  <w:style w:type="paragraph" w:styleId="af7">
    <w:name w:val="header"/>
    <w:basedOn w:val="a0"/>
    <w:link w:val="Char4"/>
    <w:uiPriority w:val="99"/>
    <w:unhideWhenUsed/>
    <w:rsid w:val="00DC704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/>
      <w:jc w:val="center"/>
    </w:pPr>
    <w:rPr>
      <w:rFonts w:ascii="Calibri" w:hAnsi="Calibri" w:cs="Times New Roman"/>
      <w:kern w:val="2"/>
      <w:sz w:val="18"/>
      <w:szCs w:val="18"/>
      <w:lang w:eastAsia="zh-CN"/>
    </w:rPr>
  </w:style>
  <w:style w:type="character" w:customStyle="1" w:styleId="Char4">
    <w:name w:val="页眉 Char"/>
    <w:basedOn w:val="a1"/>
    <w:link w:val="af7"/>
    <w:uiPriority w:val="99"/>
    <w:rsid w:val="00DC7046"/>
    <w:rPr>
      <w:rFonts w:ascii="Calibri" w:hAnsi="Calibri" w:cs="Times New Roman"/>
      <w:kern w:val="2"/>
      <w:sz w:val="18"/>
      <w:szCs w:val="18"/>
    </w:rPr>
  </w:style>
  <w:style w:type="paragraph" w:customStyle="1" w:styleId="p0">
    <w:name w:val="p0"/>
    <w:basedOn w:val="a0"/>
    <w:rsid w:val="00DC7046"/>
    <w:pPr>
      <w:spacing w:before="0"/>
    </w:pPr>
    <w:rPr>
      <w:rFonts w:ascii="Calibri" w:hAnsi="Calibri" w:cs="Calibri"/>
      <w:sz w:val="21"/>
      <w:szCs w:val="21"/>
      <w:lang w:eastAsia="zh-CN"/>
    </w:rPr>
  </w:style>
  <w:style w:type="character" w:customStyle="1" w:styleId="3Char">
    <w:name w:val="标题 3 Char"/>
    <w:basedOn w:val="a1"/>
    <w:link w:val="30"/>
    <w:rsid w:val="00DC7046"/>
    <w:rPr>
      <w:rFonts w:eastAsia="微软雅黑"/>
      <w:b/>
      <w:bCs/>
      <w:sz w:val="26"/>
      <w:szCs w:val="26"/>
      <w:lang w:eastAsia="en-GB"/>
    </w:rPr>
  </w:style>
  <w:style w:type="character" w:customStyle="1" w:styleId="2Char">
    <w:name w:val="标题 2 Char"/>
    <w:aliases w:val="l2 Char,H2 Char,h2 Char"/>
    <w:basedOn w:val="a1"/>
    <w:link w:val="21"/>
    <w:rsid w:val="00DC7046"/>
    <w:rPr>
      <w:rFonts w:eastAsia="微软雅黑"/>
      <w:b/>
      <w:bCs/>
      <w:iCs/>
      <w:sz w:val="28"/>
      <w:szCs w:val="28"/>
      <w:lang w:eastAsia="en-GB"/>
    </w:rPr>
  </w:style>
  <w:style w:type="character" w:customStyle="1" w:styleId="Char0">
    <w:name w:val="批注文字 Char"/>
    <w:basedOn w:val="a1"/>
    <w:link w:val="ac"/>
    <w:uiPriority w:val="99"/>
    <w:semiHidden/>
    <w:rsid w:val="00DC7046"/>
    <w:rPr>
      <w:lang w:eastAsia="en-GB"/>
    </w:rPr>
  </w:style>
  <w:style w:type="character" w:customStyle="1" w:styleId="Char1">
    <w:name w:val="批注主题 Char"/>
    <w:basedOn w:val="Char0"/>
    <w:link w:val="ad"/>
    <w:uiPriority w:val="99"/>
    <w:semiHidden/>
    <w:rsid w:val="00DC7046"/>
    <w:rPr>
      <w:b/>
      <w:bCs/>
      <w:lang w:eastAsia="en-GB"/>
    </w:rPr>
  </w:style>
  <w:style w:type="character" w:customStyle="1" w:styleId="Char2">
    <w:name w:val="批注框文本 Char"/>
    <w:basedOn w:val="a1"/>
    <w:link w:val="ae"/>
    <w:uiPriority w:val="99"/>
    <w:semiHidden/>
    <w:rsid w:val="00DC7046"/>
    <w:rPr>
      <w:sz w:val="16"/>
      <w:szCs w:val="16"/>
      <w:lang w:eastAsia="en-GB"/>
    </w:rPr>
  </w:style>
  <w:style w:type="paragraph" w:customStyle="1" w:styleId="QB">
    <w:name w:val="QB表内文字"/>
    <w:basedOn w:val="a0"/>
    <w:rsid w:val="00A86F88"/>
    <w:pPr>
      <w:widowControl w:val="0"/>
      <w:autoSpaceDE w:val="0"/>
      <w:autoSpaceDN w:val="0"/>
      <w:spacing w:before="0"/>
    </w:pPr>
    <w:rPr>
      <w:rFonts w:ascii="Times New Roman" w:hAnsi="Times New Roman" w:cs="Times New Roman"/>
      <w:noProof/>
      <w:sz w:val="21"/>
      <w:lang w:eastAsia="zh-CN"/>
    </w:rPr>
  </w:style>
  <w:style w:type="paragraph" w:customStyle="1" w:styleId="QB0">
    <w:name w:val="QB正文"/>
    <w:basedOn w:val="a0"/>
    <w:link w:val="QBChar"/>
    <w:rsid w:val="009C32E2"/>
    <w:pPr>
      <w:autoSpaceDE w:val="0"/>
      <w:autoSpaceDN w:val="0"/>
      <w:spacing w:before="0"/>
      <w:ind w:firstLineChars="200" w:firstLine="200"/>
    </w:pPr>
    <w:rPr>
      <w:rFonts w:ascii="Times New Roman" w:hAnsi="Times New Roman" w:cs="Times New Roman"/>
      <w:noProof/>
      <w:sz w:val="21"/>
      <w:lang w:eastAsia="zh-CN"/>
    </w:rPr>
  </w:style>
  <w:style w:type="character" w:customStyle="1" w:styleId="QBChar">
    <w:name w:val="QB正文 Char"/>
    <w:basedOn w:val="a1"/>
    <w:link w:val="QB0"/>
    <w:rsid w:val="009C32E2"/>
    <w:rPr>
      <w:rFonts w:ascii="Times New Roman" w:hAnsi="Times New Roman" w:cs="Times New Roman"/>
      <w:noProof/>
      <w:sz w:val="21"/>
    </w:rPr>
  </w:style>
  <w:style w:type="paragraph" w:customStyle="1" w:styleId="CharChar2Char">
    <w:name w:val="Char Char2 Char"/>
    <w:basedOn w:val="af"/>
    <w:autoRedefine/>
    <w:semiHidden/>
    <w:rsid w:val="00D42B36"/>
    <w:pPr>
      <w:widowControl w:val="0"/>
      <w:adjustRightInd w:val="0"/>
      <w:spacing w:before="0" w:line="436" w:lineRule="exact"/>
      <w:ind w:left="357"/>
      <w:jc w:val="left"/>
      <w:outlineLvl w:val="3"/>
    </w:pPr>
    <w:rPr>
      <w:rFonts w:ascii="Tahoma" w:hAnsi="Tahoma" w:cs="Times New Roman"/>
      <w:b/>
      <w:noProof/>
      <w:kern w:val="2"/>
      <w:sz w:val="24"/>
      <w:szCs w:val="24"/>
      <w:lang w:eastAsia="zh-CN"/>
    </w:rPr>
  </w:style>
  <w:style w:type="table" w:customStyle="1" w:styleId="13">
    <w:name w:val="表格样式1"/>
    <w:basedOn w:val="af8"/>
    <w:rsid w:val="003E3533"/>
    <w:pPr>
      <w:widowControl w:val="0"/>
      <w:spacing w:before="0" w:line="240" w:lineRule="atLeast"/>
      <w:jc w:val="left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Theme"/>
    <w:basedOn w:val="a2"/>
    <w:rsid w:val="003E3533"/>
    <w:pPr>
      <w:spacing w:before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宋体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header" w:uiPriority="99"/>
    <w:lsdException w:name="footer" w:uiPriority="99"/>
    <w:lsdException w:name="caption" w:qFormat="1"/>
    <w:lsdException w:name="table of figures" w:uiPriority="99"/>
    <w:lsdException w:name="annotation reference" w:uiPriority="99"/>
    <w:lsdException w:name="Subtitle" w:qFormat="1"/>
    <w:lsdException w:name="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F230A6"/>
    <w:pPr>
      <w:spacing w:before="120"/>
      <w:jc w:val="both"/>
    </w:pPr>
    <w:rPr>
      <w:lang w:eastAsia="en-GB"/>
    </w:rPr>
  </w:style>
  <w:style w:type="paragraph" w:styleId="11">
    <w:name w:val="heading 1"/>
    <w:aliases w:val="h1,H1,PIM 1"/>
    <w:basedOn w:val="a0"/>
    <w:next w:val="a0"/>
    <w:link w:val="1Char"/>
    <w:uiPriority w:val="9"/>
    <w:qFormat/>
    <w:rsid w:val="00F239D6"/>
    <w:pPr>
      <w:keepNext/>
      <w:pageBreakBefore/>
      <w:spacing w:before="240" w:after="60"/>
      <w:outlineLvl w:val="0"/>
    </w:pPr>
    <w:rPr>
      <w:rFonts w:eastAsia="微软雅黑"/>
      <w:b/>
      <w:bCs/>
      <w:kern w:val="32"/>
      <w:sz w:val="32"/>
      <w:szCs w:val="32"/>
    </w:rPr>
  </w:style>
  <w:style w:type="paragraph" w:styleId="21">
    <w:name w:val="heading 2"/>
    <w:aliases w:val="l2,H2,h2"/>
    <w:basedOn w:val="a0"/>
    <w:next w:val="a0"/>
    <w:link w:val="2Char"/>
    <w:qFormat/>
    <w:rsid w:val="006E4B78"/>
    <w:pPr>
      <w:keepNext/>
      <w:spacing w:before="240" w:after="60"/>
      <w:outlineLvl w:val="1"/>
    </w:pPr>
    <w:rPr>
      <w:rFonts w:eastAsia="微软雅黑"/>
      <w:b/>
      <w:bCs/>
      <w:iCs/>
      <w:sz w:val="28"/>
      <w:szCs w:val="28"/>
    </w:rPr>
  </w:style>
  <w:style w:type="paragraph" w:styleId="30">
    <w:name w:val="heading 3"/>
    <w:basedOn w:val="a0"/>
    <w:next w:val="a0"/>
    <w:link w:val="3Char"/>
    <w:qFormat/>
    <w:rsid w:val="000F5B5F"/>
    <w:pPr>
      <w:keepNext/>
      <w:spacing w:before="240" w:after="60"/>
      <w:outlineLvl w:val="2"/>
    </w:pPr>
    <w:rPr>
      <w:rFonts w:eastAsia="微软雅黑"/>
      <w:b/>
      <w:bCs/>
      <w:sz w:val="26"/>
      <w:szCs w:val="26"/>
    </w:rPr>
  </w:style>
  <w:style w:type="paragraph" w:styleId="4">
    <w:name w:val="heading 4"/>
    <w:basedOn w:val="a0"/>
    <w:next w:val="a0"/>
    <w:qFormat/>
    <w:rsid w:val="00224F9D"/>
    <w:pPr>
      <w:keepNext/>
      <w:spacing w:before="240" w:afterLines="50"/>
      <w:outlineLvl w:val="3"/>
    </w:pPr>
    <w:rPr>
      <w:rFonts w:eastAsia="微软雅黑"/>
      <w:b/>
      <w:bCs/>
      <w:sz w:val="21"/>
    </w:rPr>
  </w:style>
  <w:style w:type="paragraph" w:styleId="5">
    <w:name w:val="heading 5"/>
    <w:basedOn w:val="a0"/>
    <w:next w:val="a0"/>
    <w:link w:val="5Char"/>
    <w:semiHidden/>
    <w:unhideWhenUsed/>
    <w:qFormat/>
    <w:rsid w:val="000B203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semiHidden/>
    <w:unhideWhenUsed/>
    <w:qFormat/>
    <w:rsid w:val="000B20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semiHidden/>
    <w:unhideWhenUsed/>
    <w:qFormat/>
    <w:rsid w:val="000B203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semiHidden/>
    <w:unhideWhenUsed/>
    <w:qFormat/>
    <w:rsid w:val="000B203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semiHidden/>
    <w:unhideWhenUsed/>
    <w:qFormat/>
    <w:rsid w:val="000B203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云晟 封面文字"/>
    <w:basedOn w:val="KeyValue"/>
    <w:qFormat/>
    <w:rsid w:val="00FF31C4"/>
    <w:rPr>
      <w:rFonts w:eastAsia="微软雅黑"/>
      <w:b w:val="0"/>
      <w:lang w:eastAsia="zh-CN"/>
    </w:rPr>
  </w:style>
  <w:style w:type="paragraph" w:styleId="50">
    <w:name w:val="toc 5"/>
    <w:basedOn w:val="a0"/>
    <w:next w:val="a0"/>
    <w:autoRedefine/>
    <w:semiHidden/>
    <w:rsid w:val="0079395C"/>
    <w:pPr>
      <w:tabs>
        <w:tab w:val="left" w:pos="1021"/>
        <w:tab w:val="right" w:leader="dot" w:pos="8505"/>
      </w:tabs>
      <w:ind w:left="1021" w:hanging="1021"/>
    </w:pPr>
  </w:style>
  <w:style w:type="paragraph" w:customStyle="1" w:styleId="a5">
    <w:name w:val="云晟 封面标题"/>
    <w:basedOn w:val="KeyValue"/>
    <w:qFormat/>
    <w:rsid w:val="000C474A"/>
    <w:pPr>
      <w:jc w:val="center"/>
    </w:pPr>
    <w:rPr>
      <w:rFonts w:eastAsia="微软雅黑"/>
      <w:sz w:val="32"/>
    </w:rPr>
  </w:style>
  <w:style w:type="paragraph" w:styleId="a6">
    <w:name w:val="caption"/>
    <w:basedOn w:val="a0"/>
    <w:next w:val="a0"/>
    <w:qFormat/>
    <w:rsid w:val="00505E8A"/>
    <w:rPr>
      <w:rFonts w:asciiTheme="majorHAnsi" w:eastAsia="黑体" w:hAnsiTheme="majorHAnsi" w:cstheme="majorBidi"/>
    </w:rPr>
  </w:style>
  <w:style w:type="paragraph" w:customStyle="1" w:styleId="10">
    <w:name w:val="云晟 条目1级"/>
    <w:basedOn w:val="a7"/>
    <w:qFormat/>
    <w:rsid w:val="00785A1E"/>
    <w:pPr>
      <w:numPr>
        <w:numId w:val="13"/>
      </w:numPr>
      <w:adjustRightInd w:val="0"/>
      <w:ind w:left="2098" w:firstLineChars="0" w:firstLine="0"/>
    </w:pPr>
    <w:rPr>
      <w:lang w:val="fr-FR"/>
    </w:rPr>
  </w:style>
  <w:style w:type="paragraph" w:customStyle="1" w:styleId="2">
    <w:name w:val="云晟 编号2级"/>
    <w:basedOn w:val="1"/>
    <w:qFormat/>
    <w:rsid w:val="00A644B4"/>
    <w:pPr>
      <w:numPr>
        <w:ilvl w:val="1"/>
      </w:numPr>
      <w:tabs>
        <w:tab w:val="clear" w:pos="840"/>
      </w:tabs>
      <w:ind w:leftChars="357" w:left="1134"/>
    </w:pPr>
    <w:rPr>
      <w:lang w:val="fr-FR"/>
    </w:rPr>
  </w:style>
  <w:style w:type="paragraph" w:styleId="a8">
    <w:name w:val="footer"/>
    <w:basedOn w:val="a0"/>
    <w:link w:val="Char"/>
    <w:uiPriority w:val="99"/>
    <w:rsid w:val="00C07E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8"/>
    <w:uiPriority w:val="99"/>
    <w:rsid w:val="00C07E31"/>
    <w:rPr>
      <w:sz w:val="18"/>
      <w:szCs w:val="18"/>
      <w:lang w:eastAsia="en-GB"/>
    </w:rPr>
  </w:style>
  <w:style w:type="paragraph" w:customStyle="1" w:styleId="KeyValue">
    <w:name w:val="Key Value"/>
    <w:basedOn w:val="a0"/>
    <w:semiHidden/>
    <w:rsid w:val="0079395C"/>
    <w:pPr>
      <w:spacing w:before="0"/>
      <w:jc w:val="left"/>
    </w:pPr>
    <w:rPr>
      <w:b/>
      <w:sz w:val="24"/>
    </w:rPr>
  </w:style>
  <w:style w:type="paragraph" w:customStyle="1" w:styleId="Keyword">
    <w:name w:val="Keyword"/>
    <w:basedOn w:val="a0"/>
    <w:semiHidden/>
    <w:rsid w:val="00415EA9"/>
    <w:pPr>
      <w:spacing w:before="0"/>
      <w:jc w:val="left"/>
    </w:pPr>
    <w:rPr>
      <w:sz w:val="24"/>
    </w:rPr>
  </w:style>
  <w:style w:type="paragraph" w:styleId="a9">
    <w:name w:val="table of figures"/>
    <w:basedOn w:val="a0"/>
    <w:next w:val="a0"/>
    <w:uiPriority w:val="99"/>
    <w:rsid w:val="005E17DA"/>
    <w:pPr>
      <w:keepLines/>
      <w:tabs>
        <w:tab w:val="left" w:pos="1134"/>
        <w:tab w:val="right" w:leader="dot" w:pos="9639"/>
      </w:tabs>
      <w:ind w:left="1134" w:hanging="1134"/>
    </w:pPr>
  </w:style>
  <w:style w:type="paragraph" w:customStyle="1" w:styleId="Footline">
    <w:name w:val="Footline"/>
    <w:basedOn w:val="a0"/>
    <w:semiHidden/>
    <w:rsid w:val="0079395C"/>
    <w:pPr>
      <w:keepNext/>
      <w:keepLines/>
      <w:suppressAutoHyphens/>
      <w:spacing w:before="0"/>
      <w:jc w:val="center"/>
    </w:pPr>
  </w:style>
  <w:style w:type="paragraph" w:customStyle="1" w:styleId="FootlineRight">
    <w:name w:val="Footline Right"/>
    <w:basedOn w:val="Footline"/>
    <w:semiHidden/>
    <w:rsid w:val="0079395C"/>
    <w:pPr>
      <w:jc w:val="right"/>
    </w:pPr>
  </w:style>
  <w:style w:type="paragraph" w:customStyle="1" w:styleId="FootlineLeft">
    <w:name w:val="Footline Left"/>
    <w:basedOn w:val="Footline"/>
    <w:semiHidden/>
    <w:rsid w:val="0079395C"/>
    <w:pPr>
      <w:jc w:val="left"/>
    </w:pPr>
    <w:rPr>
      <w:b/>
    </w:rPr>
  </w:style>
  <w:style w:type="paragraph" w:customStyle="1" w:styleId="AbstractHeader">
    <w:name w:val="AbstractHeader"/>
    <w:basedOn w:val="a0"/>
    <w:next w:val="a0"/>
    <w:semiHidden/>
    <w:rsid w:val="0079395C"/>
    <w:pPr>
      <w:jc w:val="left"/>
    </w:pPr>
    <w:rPr>
      <w:sz w:val="24"/>
    </w:rPr>
  </w:style>
  <w:style w:type="paragraph" w:customStyle="1" w:styleId="HeadlineBig">
    <w:name w:val="Headline Big"/>
    <w:basedOn w:val="a0"/>
    <w:semiHidden/>
    <w:rsid w:val="0079395C"/>
    <w:pPr>
      <w:spacing w:before="0"/>
      <w:jc w:val="left"/>
    </w:pPr>
    <w:rPr>
      <w:b/>
      <w:kern w:val="28"/>
      <w:sz w:val="28"/>
    </w:rPr>
  </w:style>
  <w:style w:type="paragraph" w:customStyle="1" w:styleId="HeadlineSmall">
    <w:name w:val="Headline Small"/>
    <w:basedOn w:val="a0"/>
    <w:semiHidden/>
    <w:rsid w:val="0079395C"/>
    <w:pPr>
      <w:jc w:val="left"/>
    </w:pPr>
    <w:rPr>
      <w:b/>
      <w:bCs/>
      <w:noProof/>
    </w:rPr>
  </w:style>
  <w:style w:type="paragraph" w:styleId="12">
    <w:name w:val="toc 1"/>
    <w:basedOn w:val="a0"/>
    <w:next w:val="a0"/>
    <w:autoRedefine/>
    <w:uiPriority w:val="39"/>
    <w:rsid w:val="00197CAC"/>
    <w:pPr>
      <w:tabs>
        <w:tab w:val="right" w:leader="dot" w:pos="8789"/>
      </w:tabs>
      <w:ind w:left="426" w:hanging="426"/>
    </w:pPr>
    <w:rPr>
      <w:b/>
    </w:rPr>
  </w:style>
  <w:style w:type="paragraph" w:styleId="22">
    <w:name w:val="toc 2"/>
    <w:basedOn w:val="a0"/>
    <w:next w:val="a0"/>
    <w:autoRedefine/>
    <w:uiPriority w:val="39"/>
    <w:rsid w:val="00451910"/>
    <w:pPr>
      <w:tabs>
        <w:tab w:val="left" w:pos="709"/>
        <w:tab w:val="right" w:leader="dot" w:pos="8789"/>
      </w:tabs>
      <w:ind w:left="709" w:hanging="425"/>
    </w:pPr>
  </w:style>
  <w:style w:type="character" w:styleId="aa">
    <w:name w:val="Hyperlink"/>
    <w:basedOn w:val="a1"/>
    <w:uiPriority w:val="99"/>
    <w:rsid w:val="0079395C"/>
    <w:rPr>
      <w:color w:val="0000FF"/>
      <w:u w:val="single"/>
    </w:rPr>
  </w:style>
  <w:style w:type="paragraph" w:styleId="31">
    <w:name w:val="toc 3"/>
    <w:basedOn w:val="a0"/>
    <w:next w:val="a0"/>
    <w:autoRedefine/>
    <w:uiPriority w:val="39"/>
    <w:rsid w:val="00BF4B36"/>
    <w:pPr>
      <w:tabs>
        <w:tab w:val="left" w:pos="1134"/>
        <w:tab w:val="right" w:leader="dot" w:pos="8789"/>
      </w:tabs>
      <w:ind w:left="1134" w:hanging="708"/>
    </w:pPr>
  </w:style>
  <w:style w:type="paragraph" w:styleId="40">
    <w:name w:val="toc 4"/>
    <w:basedOn w:val="a0"/>
    <w:next w:val="a0"/>
    <w:semiHidden/>
    <w:rsid w:val="0079395C"/>
    <w:pPr>
      <w:tabs>
        <w:tab w:val="left" w:pos="1021"/>
        <w:tab w:val="right" w:leader="dot" w:pos="8505"/>
      </w:tabs>
      <w:ind w:left="851" w:hanging="851"/>
    </w:pPr>
  </w:style>
  <w:style w:type="character" w:styleId="ab">
    <w:name w:val="annotation reference"/>
    <w:basedOn w:val="a1"/>
    <w:uiPriority w:val="99"/>
    <w:semiHidden/>
    <w:rsid w:val="0079395C"/>
    <w:rPr>
      <w:sz w:val="16"/>
      <w:szCs w:val="16"/>
    </w:rPr>
  </w:style>
  <w:style w:type="paragraph" w:styleId="ac">
    <w:name w:val="annotation text"/>
    <w:basedOn w:val="a0"/>
    <w:link w:val="Char0"/>
    <w:uiPriority w:val="99"/>
    <w:semiHidden/>
    <w:rsid w:val="0079395C"/>
  </w:style>
  <w:style w:type="paragraph" w:styleId="ad">
    <w:name w:val="annotation subject"/>
    <w:basedOn w:val="ac"/>
    <w:next w:val="ac"/>
    <w:link w:val="Char1"/>
    <w:uiPriority w:val="99"/>
    <w:semiHidden/>
    <w:rsid w:val="0079395C"/>
    <w:rPr>
      <w:b/>
      <w:bCs/>
    </w:rPr>
  </w:style>
  <w:style w:type="paragraph" w:styleId="ae">
    <w:name w:val="Balloon Text"/>
    <w:basedOn w:val="a0"/>
    <w:link w:val="Char2"/>
    <w:uiPriority w:val="99"/>
    <w:semiHidden/>
    <w:rsid w:val="0079395C"/>
    <w:rPr>
      <w:sz w:val="16"/>
      <w:szCs w:val="16"/>
    </w:rPr>
  </w:style>
  <w:style w:type="paragraph" w:styleId="af">
    <w:name w:val="Document Map"/>
    <w:basedOn w:val="a0"/>
    <w:semiHidden/>
    <w:rsid w:val="0079395C"/>
    <w:pPr>
      <w:shd w:val="clear" w:color="auto" w:fill="000080"/>
    </w:pPr>
  </w:style>
  <w:style w:type="table" w:styleId="af0">
    <w:name w:val="Table Grid"/>
    <w:basedOn w:val="a2"/>
    <w:rsid w:val="008A2F8A"/>
    <w:pPr>
      <w:spacing w:before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aliases w:val="h1 Char,H1 Char,PIM 1 Char"/>
    <w:basedOn w:val="a1"/>
    <w:link w:val="11"/>
    <w:uiPriority w:val="9"/>
    <w:rsid w:val="00F239D6"/>
    <w:rPr>
      <w:rFonts w:eastAsia="微软雅黑"/>
      <w:b/>
      <w:bCs/>
      <w:kern w:val="32"/>
      <w:sz w:val="32"/>
      <w:szCs w:val="32"/>
      <w:lang w:eastAsia="en-GB"/>
    </w:rPr>
  </w:style>
  <w:style w:type="character" w:styleId="af1">
    <w:name w:val="Placeholder Text"/>
    <w:basedOn w:val="a1"/>
    <w:uiPriority w:val="99"/>
    <w:semiHidden/>
    <w:rsid w:val="00B267C7"/>
    <w:rPr>
      <w:color w:val="808080"/>
    </w:rPr>
  </w:style>
  <w:style w:type="character" w:customStyle="1" w:styleId="5Char">
    <w:name w:val="标题 5 Char"/>
    <w:basedOn w:val="a1"/>
    <w:link w:val="5"/>
    <w:semiHidden/>
    <w:rsid w:val="000B2037"/>
    <w:rPr>
      <w:b/>
      <w:bCs/>
      <w:sz w:val="28"/>
      <w:szCs w:val="28"/>
      <w:lang w:eastAsia="en-GB"/>
    </w:rPr>
  </w:style>
  <w:style w:type="character" w:customStyle="1" w:styleId="6Char">
    <w:name w:val="标题 6 Char"/>
    <w:basedOn w:val="a1"/>
    <w:link w:val="6"/>
    <w:semiHidden/>
    <w:rsid w:val="000B2037"/>
    <w:rPr>
      <w:rFonts w:asciiTheme="majorHAnsi" w:eastAsiaTheme="majorEastAsia" w:hAnsiTheme="majorHAnsi" w:cstheme="majorBidi"/>
      <w:b/>
      <w:bCs/>
      <w:sz w:val="24"/>
      <w:szCs w:val="24"/>
      <w:lang w:eastAsia="en-GB"/>
    </w:rPr>
  </w:style>
  <w:style w:type="character" w:customStyle="1" w:styleId="7Char">
    <w:name w:val="标题 7 Char"/>
    <w:basedOn w:val="a1"/>
    <w:link w:val="7"/>
    <w:semiHidden/>
    <w:rsid w:val="000B2037"/>
    <w:rPr>
      <w:b/>
      <w:bCs/>
      <w:sz w:val="24"/>
      <w:szCs w:val="24"/>
      <w:lang w:eastAsia="en-GB"/>
    </w:rPr>
  </w:style>
  <w:style w:type="character" w:customStyle="1" w:styleId="8Char">
    <w:name w:val="标题 8 Char"/>
    <w:basedOn w:val="a1"/>
    <w:link w:val="8"/>
    <w:semiHidden/>
    <w:rsid w:val="000B2037"/>
    <w:rPr>
      <w:rFonts w:asciiTheme="majorHAnsi" w:eastAsiaTheme="majorEastAsia" w:hAnsiTheme="majorHAnsi" w:cstheme="majorBidi"/>
      <w:sz w:val="24"/>
      <w:szCs w:val="24"/>
      <w:lang w:eastAsia="en-GB"/>
    </w:rPr>
  </w:style>
  <w:style w:type="character" w:customStyle="1" w:styleId="9Char">
    <w:name w:val="标题 9 Char"/>
    <w:basedOn w:val="a1"/>
    <w:link w:val="9"/>
    <w:semiHidden/>
    <w:rsid w:val="000B2037"/>
    <w:rPr>
      <w:rFonts w:asciiTheme="majorHAnsi" w:eastAsiaTheme="majorEastAsia" w:hAnsiTheme="majorHAnsi" w:cstheme="majorBidi"/>
      <w:sz w:val="21"/>
      <w:szCs w:val="21"/>
      <w:lang w:eastAsia="en-GB"/>
    </w:rPr>
  </w:style>
  <w:style w:type="paragraph" w:customStyle="1" w:styleId="a7">
    <w:name w:val="云晟 正文文本"/>
    <w:basedOn w:val="a0"/>
    <w:qFormat/>
    <w:rsid w:val="008E4803"/>
    <w:pPr>
      <w:spacing w:line="300" w:lineRule="auto"/>
      <w:ind w:firstLineChars="200" w:firstLine="200"/>
    </w:pPr>
    <w:rPr>
      <w:rFonts w:ascii="Times New Roman" w:hAnsi="Times New Roman"/>
      <w:sz w:val="21"/>
      <w:szCs w:val="21"/>
      <w:lang w:eastAsia="zh-CN"/>
    </w:rPr>
  </w:style>
  <w:style w:type="paragraph" w:customStyle="1" w:styleId="20">
    <w:name w:val="云晟 条目2级"/>
    <w:basedOn w:val="10"/>
    <w:qFormat/>
    <w:rsid w:val="00E26E1D"/>
    <w:pPr>
      <w:numPr>
        <w:ilvl w:val="1"/>
      </w:numPr>
    </w:pPr>
  </w:style>
  <w:style w:type="paragraph" w:customStyle="1" w:styleId="1">
    <w:name w:val="云晟 编号1级"/>
    <w:basedOn w:val="a7"/>
    <w:qFormat/>
    <w:rsid w:val="0004414D"/>
    <w:pPr>
      <w:numPr>
        <w:numId w:val="2"/>
      </w:numPr>
      <w:ind w:firstLineChars="0" w:firstLine="0"/>
    </w:pPr>
  </w:style>
  <w:style w:type="paragraph" w:customStyle="1" w:styleId="af2">
    <w:name w:val="云晟 图文本"/>
    <w:basedOn w:val="a0"/>
    <w:qFormat/>
    <w:rsid w:val="00415EA9"/>
    <w:pPr>
      <w:jc w:val="center"/>
    </w:pPr>
    <w:rPr>
      <w:bCs/>
    </w:rPr>
  </w:style>
  <w:style w:type="paragraph" w:customStyle="1" w:styleId="a">
    <w:name w:val="云晟 参考文献"/>
    <w:basedOn w:val="a7"/>
    <w:qFormat/>
    <w:rsid w:val="007C652A"/>
    <w:pPr>
      <w:numPr>
        <w:numId w:val="4"/>
      </w:numPr>
      <w:tabs>
        <w:tab w:val="left" w:pos="567"/>
      </w:tabs>
      <w:ind w:left="567" w:hangingChars="270" w:hanging="567"/>
    </w:pPr>
    <w:rPr>
      <w:rFonts w:ascii="Arial" w:hAnsi="Arial"/>
    </w:rPr>
  </w:style>
  <w:style w:type="paragraph" w:customStyle="1" w:styleId="af3">
    <w:name w:val="云晟 表文本"/>
    <w:basedOn w:val="a0"/>
    <w:qFormat/>
    <w:rsid w:val="00C7001A"/>
    <w:pPr>
      <w:autoSpaceDE w:val="0"/>
      <w:autoSpaceDN w:val="0"/>
      <w:adjustRightInd w:val="0"/>
      <w:spacing w:before="0"/>
      <w:jc w:val="left"/>
    </w:pPr>
    <w:rPr>
      <w:rFonts w:hAnsi="宋体"/>
      <w:szCs w:val="18"/>
      <w:lang w:eastAsia="zh-CN"/>
    </w:rPr>
  </w:style>
  <w:style w:type="paragraph" w:customStyle="1" w:styleId="af4">
    <w:name w:val="云晟 表标题"/>
    <w:basedOn w:val="a0"/>
    <w:qFormat/>
    <w:rsid w:val="00415EA9"/>
    <w:pPr>
      <w:spacing w:before="0"/>
      <w:jc w:val="left"/>
    </w:pPr>
    <w:rPr>
      <w:rFonts w:eastAsia="微软雅黑" w:hAnsi="微软雅黑"/>
      <w:sz w:val="21"/>
      <w:szCs w:val="21"/>
      <w:lang w:eastAsia="zh-CN"/>
    </w:rPr>
  </w:style>
  <w:style w:type="paragraph" w:styleId="af5">
    <w:name w:val="Title"/>
    <w:basedOn w:val="a0"/>
    <w:next w:val="a0"/>
    <w:link w:val="Char3"/>
    <w:rsid w:val="001B36DC"/>
    <w:pPr>
      <w:pageBreakBefore/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1"/>
    <w:link w:val="af5"/>
    <w:rsid w:val="001B36DC"/>
    <w:rPr>
      <w:rFonts w:asciiTheme="majorHAnsi" w:hAnsiTheme="majorHAnsi" w:cstheme="majorBidi"/>
      <w:b/>
      <w:bCs/>
      <w:sz w:val="32"/>
      <w:szCs w:val="32"/>
      <w:lang w:eastAsia="en-GB"/>
    </w:rPr>
  </w:style>
  <w:style w:type="paragraph" w:customStyle="1" w:styleId="3">
    <w:name w:val="云晟 条目3级"/>
    <w:basedOn w:val="20"/>
    <w:qFormat/>
    <w:rsid w:val="00E035B4"/>
    <w:pPr>
      <w:numPr>
        <w:ilvl w:val="2"/>
      </w:numPr>
    </w:pPr>
    <w:rPr>
      <w:rFonts w:eastAsiaTheme="minorEastAsia"/>
    </w:rPr>
  </w:style>
  <w:style w:type="paragraph" w:customStyle="1" w:styleId="32">
    <w:name w:val="样式 云晟 条目3级 + (中文) 宋体"/>
    <w:basedOn w:val="3"/>
    <w:rsid w:val="00E035B4"/>
    <w:rPr>
      <w:rFonts w:eastAsia="宋体"/>
    </w:rPr>
  </w:style>
  <w:style w:type="paragraph" w:styleId="af6">
    <w:name w:val="List Paragraph"/>
    <w:basedOn w:val="a0"/>
    <w:uiPriority w:val="34"/>
    <w:qFormat/>
    <w:rsid w:val="00853191"/>
    <w:pPr>
      <w:widowControl w:val="0"/>
      <w:spacing w:before="0"/>
      <w:ind w:firstLineChars="200" w:firstLine="420"/>
    </w:pPr>
    <w:rPr>
      <w:rFonts w:ascii="Calibri" w:hAnsi="Calibri" w:cs="Calibri"/>
      <w:kern w:val="2"/>
      <w:sz w:val="21"/>
      <w:szCs w:val="21"/>
      <w:lang w:eastAsia="zh-CN"/>
    </w:rPr>
  </w:style>
  <w:style w:type="character" w:customStyle="1" w:styleId="word">
    <w:name w:val="word"/>
    <w:basedOn w:val="a1"/>
    <w:rsid w:val="00DC7046"/>
  </w:style>
  <w:style w:type="paragraph" w:styleId="af7">
    <w:name w:val="header"/>
    <w:basedOn w:val="a0"/>
    <w:link w:val="Char4"/>
    <w:uiPriority w:val="99"/>
    <w:unhideWhenUsed/>
    <w:rsid w:val="00DC704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/>
      <w:jc w:val="center"/>
    </w:pPr>
    <w:rPr>
      <w:rFonts w:ascii="Calibri" w:hAnsi="Calibri" w:cs="Times New Roman"/>
      <w:kern w:val="2"/>
      <w:sz w:val="18"/>
      <w:szCs w:val="18"/>
      <w:lang w:eastAsia="zh-CN"/>
    </w:rPr>
  </w:style>
  <w:style w:type="character" w:customStyle="1" w:styleId="Char4">
    <w:name w:val="页眉 Char"/>
    <w:basedOn w:val="a1"/>
    <w:link w:val="af7"/>
    <w:uiPriority w:val="99"/>
    <w:rsid w:val="00DC7046"/>
    <w:rPr>
      <w:rFonts w:ascii="Calibri" w:hAnsi="Calibri" w:cs="Times New Roman"/>
      <w:kern w:val="2"/>
      <w:sz w:val="18"/>
      <w:szCs w:val="18"/>
    </w:rPr>
  </w:style>
  <w:style w:type="paragraph" w:customStyle="1" w:styleId="p0">
    <w:name w:val="p0"/>
    <w:basedOn w:val="a0"/>
    <w:rsid w:val="00DC7046"/>
    <w:pPr>
      <w:spacing w:before="0"/>
    </w:pPr>
    <w:rPr>
      <w:rFonts w:ascii="Calibri" w:hAnsi="Calibri" w:cs="Calibri"/>
      <w:sz w:val="21"/>
      <w:szCs w:val="21"/>
      <w:lang w:eastAsia="zh-CN"/>
    </w:rPr>
  </w:style>
  <w:style w:type="character" w:customStyle="1" w:styleId="3Char">
    <w:name w:val="标题 3 Char"/>
    <w:basedOn w:val="a1"/>
    <w:link w:val="30"/>
    <w:rsid w:val="00DC7046"/>
    <w:rPr>
      <w:rFonts w:eastAsia="微软雅黑"/>
      <w:b/>
      <w:bCs/>
      <w:sz w:val="26"/>
      <w:szCs w:val="26"/>
      <w:lang w:eastAsia="en-GB"/>
    </w:rPr>
  </w:style>
  <w:style w:type="character" w:customStyle="1" w:styleId="2Char">
    <w:name w:val="标题 2 Char"/>
    <w:aliases w:val="l2 Char,H2 Char,h2 Char"/>
    <w:basedOn w:val="a1"/>
    <w:link w:val="21"/>
    <w:rsid w:val="00DC7046"/>
    <w:rPr>
      <w:rFonts w:eastAsia="微软雅黑"/>
      <w:b/>
      <w:bCs/>
      <w:iCs/>
      <w:sz w:val="28"/>
      <w:szCs w:val="28"/>
      <w:lang w:eastAsia="en-GB"/>
    </w:rPr>
  </w:style>
  <w:style w:type="character" w:customStyle="1" w:styleId="Char0">
    <w:name w:val="批注文字 Char"/>
    <w:basedOn w:val="a1"/>
    <w:link w:val="ac"/>
    <w:uiPriority w:val="99"/>
    <w:semiHidden/>
    <w:rsid w:val="00DC7046"/>
    <w:rPr>
      <w:lang w:eastAsia="en-GB"/>
    </w:rPr>
  </w:style>
  <w:style w:type="character" w:customStyle="1" w:styleId="Char1">
    <w:name w:val="批注主题 Char"/>
    <w:basedOn w:val="Char0"/>
    <w:link w:val="ad"/>
    <w:uiPriority w:val="99"/>
    <w:semiHidden/>
    <w:rsid w:val="00DC7046"/>
    <w:rPr>
      <w:b/>
      <w:bCs/>
      <w:lang w:eastAsia="en-GB"/>
    </w:rPr>
  </w:style>
  <w:style w:type="character" w:customStyle="1" w:styleId="Char2">
    <w:name w:val="批注框文本 Char"/>
    <w:basedOn w:val="a1"/>
    <w:link w:val="ae"/>
    <w:uiPriority w:val="99"/>
    <w:semiHidden/>
    <w:rsid w:val="00DC7046"/>
    <w:rPr>
      <w:sz w:val="16"/>
      <w:szCs w:val="16"/>
      <w:lang w:eastAsia="en-GB"/>
    </w:rPr>
  </w:style>
  <w:style w:type="paragraph" w:customStyle="1" w:styleId="QB">
    <w:name w:val="QB表内文字"/>
    <w:basedOn w:val="a0"/>
    <w:rsid w:val="00A86F88"/>
    <w:pPr>
      <w:widowControl w:val="0"/>
      <w:autoSpaceDE w:val="0"/>
      <w:autoSpaceDN w:val="0"/>
      <w:spacing w:before="0"/>
    </w:pPr>
    <w:rPr>
      <w:rFonts w:ascii="Times New Roman" w:hAnsi="Times New Roman" w:cs="Times New Roman"/>
      <w:noProof/>
      <w:sz w:val="21"/>
      <w:lang w:eastAsia="zh-CN"/>
    </w:rPr>
  </w:style>
  <w:style w:type="paragraph" w:customStyle="1" w:styleId="QB0">
    <w:name w:val="QB正文"/>
    <w:basedOn w:val="a0"/>
    <w:link w:val="QBChar"/>
    <w:rsid w:val="009C32E2"/>
    <w:pPr>
      <w:autoSpaceDE w:val="0"/>
      <w:autoSpaceDN w:val="0"/>
      <w:spacing w:before="0"/>
      <w:ind w:firstLineChars="200" w:firstLine="200"/>
    </w:pPr>
    <w:rPr>
      <w:rFonts w:ascii="Times New Roman" w:hAnsi="Times New Roman" w:cs="Times New Roman"/>
      <w:noProof/>
      <w:sz w:val="21"/>
      <w:lang w:eastAsia="zh-CN"/>
    </w:rPr>
  </w:style>
  <w:style w:type="character" w:customStyle="1" w:styleId="QBChar">
    <w:name w:val="QB正文 Char"/>
    <w:basedOn w:val="a1"/>
    <w:link w:val="QB0"/>
    <w:rsid w:val="009C32E2"/>
    <w:rPr>
      <w:rFonts w:ascii="Times New Roman" w:hAnsi="Times New Roman" w:cs="Times New Roman"/>
      <w:noProof/>
      <w:sz w:val="21"/>
    </w:rPr>
  </w:style>
  <w:style w:type="paragraph" w:customStyle="1" w:styleId="CharChar2Char">
    <w:name w:val="Char Char2 Char"/>
    <w:basedOn w:val="af"/>
    <w:autoRedefine/>
    <w:semiHidden/>
    <w:rsid w:val="00D42B36"/>
    <w:pPr>
      <w:widowControl w:val="0"/>
      <w:adjustRightInd w:val="0"/>
      <w:spacing w:before="0" w:line="436" w:lineRule="exact"/>
      <w:ind w:left="357"/>
      <w:jc w:val="left"/>
      <w:outlineLvl w:val="3"/>
    </w:pPr>
    <w:rPr>
      <w:rFonts w:ascii="Tahoma" w:hAnsi="Tahoma" w:cs="Times New Roman"/>
      <w:b/>
      <w:noProof/>
      <w:kern w:val="2"/>
      <w:sz w:val="24"/>
      <w:szCs w:val="24"/>
      <w:lang w:eastAsia="zh-CN"/>
    </w:rPr>
  </w:style>
  <w:style w:type="table" w:customStyle="1" w:styleId="13">
    <w:name w:val="表格样式1"/>
    <w:basedOn w:val="af8"/>
    <w:rsid w:val="003E3533"/>
    <w:pPr>
      <w:widowControl w:val="0"/>
      <w:spacing w:before="0" w:line="240" w:lineRule="atLeast"/>
      <w:jc w:val="left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Theme"/>
    <w:basedOn w:val="a2"/>
    <w:rsid w:val="003E3533"/>
    <w:pPr>
      <w:spacing w:before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3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59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2252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51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5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896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4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164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43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6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4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196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003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1.bin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3.e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oleObject" Target="embeddings/oleObject10.bin"/><Relationship Id="rId37" Type="http://schemas.openxmlformats.org/officeDocument/2006/relationships/image" Target="media/image17.emf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4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image" Target="media/image16.emf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10%20CloudSensing\10%20Management\Template\&#20113;&#26207;&#24863;&#30693;%20&#39033;&#30446;&#24320;&#21457;&#65288;&#27169;&#29256;&#65289;v1.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引文档状态</b:Tag>
    <b:RefOrder>1</b:RefOrder>
  </b:Source>
</b:Sources>
</file>

<file path=customXml/itemProps1.xml><?xml version="1.0" encoding="utf-8"?>
<ds:datastoreItem xmlns:ds="http://schemas.openxmlformats.org/officeDocument/2006/customXml" ds:itemID="{7059E9C9-C221-43CA-8432-651C8B16F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云晟感知 项目开发（模版）v1.0.dotx</Template>
  <TotalTime>5529</TotalTime>
  <Pages>27</Pages>
  <Words>1531</Words>
  <Characters>8729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UCIDM-USG Demo Specification</vt:lpstr>
      <vt:lpstr>UCIDM-USG Demo Specification</vt:lpstr>
    </vt:vector>
  </TitlesOfParts>
  <Company>北京云晟感知信息技术有限公司</Company>
  <LinksUpToDate>false</LinksUpToDate>
  <CharactersWithSpaces>10240</CharactersWithSpaces>
  <SharedDoc>false</SharedDoc>
  <HLinks>
    <vt:vector size="522" baseType="variant">
      <vt:variant>
        <vt:i4>6619178</vt:i4>
      </vt:variant>
      <vt:variant>
        <vt:i4>651</vt:i4>
      </vt:variant>
      <vt:variant>
        <vt:i4>0</vt:i4>
      </vt:variant>
      <vt:variant>
        <vt:i4>5</vt:i4>
      </vt:variant>
      <vt:variant>
        <vt:lpwstr>http://en.wikipedia.org/wiki/Basketball</vt:lpwstr>
      </vt:variant>
      <vt:variant>
        <vt:lpwstr/>
      </vt:variant>
      <vt:variant>
        <vt:i4>1310810</vt:i4>
      </vt:variant>
      <vt:variant>
        <vt:i4>648</vt:i4>
      </vt:variant>
      <vt:variant>
        <vt:i4>0</vt:i4>
      </vt:variant>
      <vt:variant>
        <vt:i4>5</vt:i4>
      </vt:variant>
      <vt:variant>
        <vt:lpwstr>http://en.wikipedia.org/wiki/Golf</vt:lpwstr>
      </vt:variant>
      <vt:variant>
        <vt:lpwstr/>
      </vt:variant>
      <vt:variant>
        <vt:i4>5570572</vt:i4>
      </vt:variant>
      <vt:variant>
        <vt:i4>645</vt:i4>
      </vt:variant>
      <vt:variant>
        <vt:i4>0</vt:i4>
      </vt:variant>
      <vt:variant>
        <vt:i4>5</vt:i4>
      </vt:variant>
      <vt:variant>
        <vt:lpwstr>http://www.airchina.com.cn/en/index.shtml</vt:lpwstr>
      </vt:variant>
      <vt:variant>
        <vt:lpwstr/>
      </vt:variant>
      <vt:variant>
        <vt:i4>3080260</vt:i4>
      </vt:variant>
      <vt:variant>
        <vt:i4>642</vt:i4>
      </vt:variant>
      <vt:variant>
        <vt:i4>0</vt:i4>
      </vt:variant>
      <vt:variant>
        <vt:i4>5</vt:i4>
      </vt:variant>
      <vt:variant>
        <vt:lpwstr>http://www.db.com/index_e.htm</vt:lpwstr>
      </vt:variant>
      <vt:variant>
        <vt:lpwstr/>
      </vt:variant>
      <vt:variant>
        <vt:i4>2752565</vt:i4>
      </vt:variant>
      <vt:variant>
        <vt:i4>639</vt:i4>
      </vt:variant>
      <vt:variant>
        <vt:i4>0</vt:i4>
      </vt:variant>
      <vt:variant>
        <vt:i4>5</vt:i4>
      </vt:variant>
      <vt:variant>
        <vt:lpwstr>http://www.geocaching.com/</vt:lpwstr>
      </vt:variant>
      <vt:variant>
        <vt:lpwstr/>
      </vt:variant>
      <vt:variant>
        <vt:i4>4325380</vt:i4>
      </vt:variant>
      <vt:variant>
        <vt:i4>636</vt:i4>
      </vt:variant>
      <vt:variant>
        <vt:i4>0</vt:i4>
      </vt:variant>
      <vt:variant>
        <vt:i4>5</vt:i4>
      </vt:variant>
      <vt:variant>
        <vt:lpwstr>http://www.renault.com/en/Pages/home.aspx</vt:lpwstr>
      </vt:variant>
      <vt:variant>
        <vt:lpwstr/>
      </vt:variant>
      <vt:variant>
        <vt:i4>2752627</vt:i4>
      </vt:variant>
      <vt:variant>
        <vt:i4>633</vt:i4>
      </vt:variant>
      <vt:variant>
        <vt:i4>0</vt:i4>
      </vt:variant>
      <vt:variant>
        <vt:i4>5</vt:i4>
      </vt:variant>
      <vt:variant>
        <vt:lpwstr>http://www.nba.com/</vt:lpwstr>
      </vt:variant>
      <vt:variant>
        <vt:lpwstr/>
      </vt:variant>
      <vt:variant>
        <vt:i4>5963803</vt:i4>
      </vt:variant>
      <vt:variant>
        <vt:i4>630</vt:i4>
      </vt:variant>
      <vt:variant>
        <vt:i4>0</vt:i4>
      </vt:variant>
      <vt:variant>
        <vt:i4>5</vt:i4>
      </vt:variant>
      <vt:variant>
        <vt:lpwstr>http://global.hnair.com/index.php?site=eu&amp;lang=en</vt:lpwstr>
      </vt:variant>
      <vt:variant>
        <vt:lpwstr/>
      </vt:variant>
      <vt:variant>
        <vt:i4>327706</vt:i4>
      </vt:variant>
      <vt:variant>
        <vt:i4>627</vt:i4>
      </vt:variant>
      <vt:variant>
        <vt:i4>0</vt:i4>
      </vt:variant>
      <vt:variant>
        <vt:i4>5</vt:i4>
      </vt:variant>
      <vt:variant>
        <vt:lpwstr>http://www.bundesliga.de/en/index.php</vt:lpwstr>
      </vt:variant>
      <vt:variant>
        <vt:lpwstr/>
      </vt:variant>
      <vt:variant>
        <vt:i4>6684673</vt:i4>
      </vt:variant>
      <vt:variant>
        <vt:i4>624</vt:i4>
      </vt:variant>
      <vt:variant>
        <vt:i4>0</vt:i4>
      </vt:variant>
      <vt:variant>
        <vt:i4>5</vt:i4>
      </vt:variant>
      <vt:variant>
        <vt:lpwstr>http://en.wikipedia.org/wiki/Bandari_music</vt:lpwstr>
      </vt:variant>
      <vt:variant>
        <vt:lpwstr/>
      </vt:variant>
      <vt:variant>
        <vt:i4>2621476</vt:i4>
      </vt:variant>
      <vt:variant>
        <vt:i4>621</vt:i4>
      </vt:variant>
      <vt:variant>
        <vt:i4>0</vt:i4>
      </vt:variant>
      <vt:variant>
        <vt:i4>5</vt:i4>
      </vt:variant>
      <vt:variant>
        <vt:lpwstr>http://www.volkswagen.com/</vt:lpwstr>
      </vt:variant>
      <vt:variant>
        <vt:lpwstr/>
      </vt:variant>
      <vt:variant>
        <vt:i4>6094943</vt:i4>
      </vt:variant>
      <vt:variant>
        <vt:i4>618</vt:i4>
      </vt:variant>
      <vt:variant>
        <vt:i4>0</vt:i4>
      </vt:variant>
      <vt:variant>
        <vt:i4>5</vt:i4>
      </vt:variant>
      <vt:variant>
        <vt:lpwstr>http://www.citibank.com/us/index.htm</vt:lpwstr>
      </vt:variant>
      <vt:variant>
        <vt:lpwstr/>
      </vt:variant>
      <vt:variant>
        <vt:i4>3473510</vt:i4>
      </vt:variant>
      <vt:variant>
        <vt:i4>615</vt:i4>
      </vt:variant>
      <vt:variant>
        <vt:i4>0</vt:i4>
      </vt:variant>
      <vt:variant>
        <vt:i4>5</vt:i4>
      </vt:variant>
      <vt:variant>
        <vt:lpwstr>http://www.barclays.co.uk/</vt:lpwstr>
      </vt:variant>
      <vt:variant>
        <vt:lpwstr/>
      </vt:variant>
      <vt:variant>
        <vt:i4>3932223</vt:i4>
      </vt:variant>
      <vt:variant>
        <vt:i4>612</vt:i4>
      </vt:variant>
      <vt:variant>
        <vt:i4>0</vt:i4>
      </vt:variant>
      <vt:variant>
        <vt:i4>5</vt:i4>
      </vt:variant>
      <vt:variant>
        <vt:lpwstr>http://www.toyota.com/</vt:lpwstr>
      </vt:variant>
      <vt:variant>
        <vt:lpwstr/>
      </vt:variant>
      <vt:variant>
        <vt:i4>5242912</vt:i4>
      </vt:variant>
      <vt:variant>
        <vt:i4>609</vt:i4>
      </vt:variant>
      <vt:variant>
        <vt:i4>0</vt:i4>
      </vt:variant>
      <vt:variant>
        <vt:i4>5</vt:i4>
      </vt:variant>
      <vt:variant>
        <vt:lpwstr>http://en.wikipedia.org/wiki/Arnold_Schwarzenegger</vt:lpwstr>
      </vt:variant>
      <vt:variant>
        <vt:lpwstr/>
      </vt:variant>
      <vt:variant>
        <vt:i4>2687021</vt:i4>
      </vt:variant>
      <vt:variant>
        <vt:i4>606</vt:i4>
      </vt:variant>
      <vt:variant>
        <vt:i4>0</vt:i4>
      </vt:variant>
      <vt:variant>
        <vt:i4>5</vt:i4>
      </vt:variant>
      <vt:variant>
        <vt:lpwstr>http://www.schwarzenegger.com/</vt:lpwstr>
      </vt:variant>
      <vt:variant>
        <vt:lpwstr/>
      </vt:variant>
      <vt:variant>
        <vt:i4>1310804</vt:i4>
      </vt:variant>
      <vt:variant>
        <vt:i4>603</vt:i4>
      </vt:variant>
      <vt:variant>
        <vt:i4>0</vt:i4>
      </vt:variant>
      <vt:variant>
        <vt:i4>5</vt:i4>
      </vt:variant>
      <vt:variant>
        <vt:lpwstr>http://www.yamaha-motor.com/</vt:lpwstr>
      </vt:variant>
      <vt:variant>
        <vt:lpwstr/>
      </vt:variant>
      <vt:variant>
        <vt:i4>4325457</vt:i4>
      </vt:variant>
      <vt:variant>
        <vt:i4>600</vt:i4>
      </vt:variant>
      <vt:variant>
        <vt:i4>0</vt:i4>
      </vt:variant>
      <vt:variant>
        <vt:i4>5</vt:i4>
      </vt:variant>
      <vt:variant>
        <vt:lpwstr>http://www.suzukicycles.com/</vt:lpwstr>
      </vt:variant>
      <vt:variant>
        <vt:lpwstr/>
      </vt:variant>
      <vt:variant>
        <vt:i4>655448</vt:i4>
      </vt:variant>
      <vt:variant>
        <vt:i4>597</vt:i4>
      </vt:variant>
      <vt:variant>
        <vt:i4>0</vt:i4>
      </vt:variant>
      <vt:variant>
        <vt:i4>5</vt:i4>
      </vt:variant>
      <vt:variant>
        <vt:lpwstr>http://en.wikipedia.org/wiki/BMW</vt:lpwstr>
      </vt:variant>
      <vt:variant>
        <vt:lpwstr/>
      </vt:variant>
      <vt:variant>
        <vt:i4>7471165</vt:i4>
      </vt:variant>
      <vt:variant>
        <vt:i4>594</vt:i4>
      </vt:variant>
      <vt:variant>
        <vt:i4>0</vt:i4>
      </vt:variant>
      <vt:variant>
        <vt:i4>5</vt:i4>
      </vt:variant>
      <vt:variant>
        <vt:lpwstr>http://en.wikipedia.org/wiki/Frankfurt</vt:lpwstr>
      </vt:variant>
      <vt:variant>
        <vt:lpwstr/>
      </vt:variant>
      <vt:variant>
        <vt:i4>720987</vt:i4>
      </vt:variant>
      <vt:variant>
        <vt:i4>591</vt:i4>
      </vt:variant>
      <vt:variant>
        <vt:i4>0</vt:i4>
      </vt:variant>
      <vt:variant>
        <vt:i4>5</vt:i4>
      </vt:variant>
      <vt:variant>
        <vt:lpwstr>http://en.wikipedia.org/wiki/Shanghai</vt:lpwstr>
      </vt:variant>
      <vt:variant>
        <vt:lpwstr/>
      </vt:variant>
      <vt:variant>
        <vt:i4>1245274</vt:i4>
      </vt:variant>
      <vt:variant>
        <vt:i4>588</vt:i4>
      </vt:variant>
      <vt:variant>
        <vt:i4>0</vt:i4>
      </vt:variant>
      <vt:variant>
        <vt:i4>5</vt:i4>
      </vt:variant>
      <vt:variant>
        <vt:lpwstr>http://en.wikipedia.org/wiki/Bonn</vt:lpwstr>
      </vt:variant>
      <vt:variant>
        <vt:lpwstr/>
      </vt:variant>
      <vt:variant>
        <vt:i4>6357055</vt:i4>
      </vt:variant>
      <vt:variant>
        <vt:i4>585</vt:i4>
      </vt:variant>
      <vt:variant>
        <vt:i4>0</vt:i4>
      </vt:variant>
      <vt:variant>
        <vt:i4>5</vt:i4>
      </vt:variant>
      <vt:variant>
        <vt:lpwstr>http://en.wikipedia.org/wiki/Amsterdam</vt:lpwstr>
      </vt:variant>
      <vt:variant>
        <vt:lpwstr/>
      </vt:variant>
      <vt:variant>
        <vt:i4>1704020</vt:i4>
      </vt:variant>
      <vt:variant>
        <vt:i4>582</vt:i4>
      </vt:variant>
      <vt:variant>
        <vt:i4>0</vt:i4>
      </vt:variant>
      <vt:variant>
        <vt:i4>5</vt:i4>
      </vt:variant>
      <vt:variant>
        <vt:lpwstr>http://en.wikipedia.org/wiki/Beijing</vt:lpwstr>
      </vt:variant>
      <vt:variant>
        <vt:lpwstr/>
      </vt:variant>
      <vt:variant>
        <vt:i4>6684732</vt:i4>
      </vt:variant>
      <vt:variant>
        <vt:i4>579</vt:i4>
      </vt:variant>
      <vt:variant>
        <vt:i4>0</vt:i4>
      </vt:variant>
      <vt:variant>
        <vt:i4>5</vt:i4>
      </vt:variant>
      <vt:variant>
        <vt:lpwstr>http://en.wikipedia.org/wiki/Berlin</vt:lpwstr>
      </vt:variant>
      <vt:variant>
        <vt:lpwstr/>
      </vt:variant>
      <vt:variant>
        <vt:i4>2949240</vt:i4>
      </vt:variant>
      <vt:variant>
        <vt:i4>576</vt:i4>
      </vt:variant>
      <vt:variant>
        <vt:i4>0</vt:i4>
      </vt:variant>
      <vt:variant>
        <vt:i4>5</vt:i4>
      </vt:variant>
      <vt:variant>
        <vt:lpwstr>http://www.ccadinc.com/</vt:lpwstr>
      </vt:variant>
      <vt:variant>
        <vt:lpwstr/>
      </vt:variant>
      <vt:variant>
        <vt:i4>6619260</vt:i4>
      </vt:variant>
      <vt:variant>
        <vt:i4>573</vt:i4>
      </vt:variant>
      <vt:variant>
        <vt:i4>0</vt:i4>
      </vt:variant>
      <vt:variant>
        <vt:i4>5</vt:i4>
      </vt:variant>
      <vt:variant>
        <vt:lpwstr>http://www.ferrytravel.de/</vt:lpwstr>
      </vt:variant>
      <vt:variant>
        <vt:lpwstr/>
      </vt:variant>
      <vt:variant>
        <vt:i4>3604585</vt:i4>
      </vt:variant>
      <vt:variant>
        <vt:i4>570</vt:i4>
      </vt:variant>
      <vt:variant>
        <vt:i4>0</vt:i4>
      </vt:variant>
      <vt:variant>
        <vt:i4>5</vt:i4>
      </vt:variant>
      <vt:variant>
        <vt:lpwstr>http://www.aci-europe.org/</vt:lpwstr>
      </vt:variant>
      <vt:variant>
        <vt:lpwstr/>
      </vt:variant>
      <vt:variant>
        <vt:i4>5046338</vt:i4>
      </vt:variant>
      <vt:variant>
        <vt:i4>567</vt:i4>
      </vt:variant>
      <vt:variant>
        <vt:i4>0</vt:i4>
      </vt:variant>
      <vt:variant>
        <vt:i4>5</vt:i4>
      </vt:variant>
      <vt:variant>
        <vt:lpwstr>http://www.jobs.com/</vt:lpwstr>
      </vt:variant>
      <vt:variant>
        <vt:lpwstr/>
      </vt:variant>
      <vt:variant>
        <vt:i4>8323110</vt:i4>
      </vt:variant>
      <vt:variant>
        <vt:i4>564</vt:i4>
      </vt:variant>
      <vt:variant>
        <vt:i4>0</vt:i4>
      </vt:variant>
      <vt:variant>
        <vt:i4>5</vt:i4>
      </vt:variant>
      <vt:variant>
        <vt:lpwstr>http://www.lg.com/index.jsp</vt:lpwstr>
      </vt:variant>
      <vt:variant>
        <vt:lpwstr/>
      </vt:variant>
      <vt:variant>
        <vt:i4>6291518</vt:i4>
      </vt:variant>
      <vt:variant>
        <vt:i4>561</vt:i4>
      </vt:variant>
      <vt:variant>
        <vt:i4>0</vt:i4>
      </vt:variant>
      <vt:variant>
        <vt:i4>5</vt:i4>
      </vt:variant>
      <vt:variant>
        <vt:lpwstr>https://www.bankofamerica.com/index.jsp</vt:lpwstr>
      </vt:variant>
      <vt:variant>
        <vt:lpwstr/>
      </vt:variant>
      <vt:variant>
        <vt:i4>2949241</vt:i4>
      </vt:variant>
      <vt:variant>
        <vt:i4>408</vt:i4>
      </vt:variant>
      <vt:variant>
        <vt:i4>0</vt:i4>
      </vt:variant>
      <vt:variant>
        <vt:i4>5</vt:i4>
      </vt:variant>
      <vt:variant>
        <vt:lpwstr>https://agentkay.du-mic.net/export</vt:lpwstr>
      </vt:variant>
      <vt:variant>
        <vt:lpwstr/>
      </vt:variant>
      <vt:variant>
        <vt:i4>1835062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_Toc236548652</vt:lpwstr>
      </vt:variant>
      <vt:variant>
        <vt:i4>1835062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_Toc236548651</vt:lpwstr>
      </vt:variant>
      <vt:variant>
        <vt:i4>1835062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_Toc236548650</vt:lpwstr>
      </vt:variant>
      <vt:variant>
        <vt:i4>1900598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_Toc236548649</vt:lpwstr>
      </vt:variant>
      <vt:variant>
        <vt:i4>1900598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_Toc236548648</vt:lpwstr>
      </vt:variant>
      <vt:variant>
        <vt:i4>1900598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_Toc236548647</vt:lpwstr>
      </vt:variant>
      <vt:variant>
        <vt:i4>1900598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_Toc236548646</vt:lpwstr>
      </vt:variant>
      <vt:variant>
        <vt:i4>1900598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_Toc236548645</vt:lpwstr>
      </vt:variant>
      <vt:variant>
        <vt:i4>1900598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_Toc236548644</vt:lpwstr>
      </vt:variant>
      <vt:variant>
        <vt:i4>1900598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_Toc236548643</vt:lpwstr>
      </vt:variant>
      <vt:variant>
        <vt:i4>1900598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_Toc236548642</vt:lpwstr>
      </vt:variant>
      <vt:variant>
        <vt:i4>1900598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_Toc236548641</vt:lpwstr>
      </vt:variant>
      <vt:variant>
        <vt:i4>1900598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_Toc236548640</vt:lpwstr>
      </vt:variant>
      <vt:variant>
        <vt:i4>1703990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_Toc236548639</vt:lpwstr>
      </vt:variant>
      <vt:variant>
        <vt:i4>1703990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_Toc236548638</vt:lpwstr>
      </vt:variant>
      <vt:variant>
        <vt:i4>1703990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_Toc236548637</vt:lpwstr>
      </vt:variant>
      <vt:variant>
        <vt:i4>1703990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_Toc236548636</vt:lpwstr>
      </vt:variant>
      <vt:variant>
        <vt:i4>1703990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_Toc236548635</vt:lpwstr>
      </vt:variant>
      <vt:variant>
        <vt:i4>1703990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_Toc236548634</vt:lpwstr>
      </vt:variant>
      <vt:variant>
        <vt:i4>1703990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_Toc236548633</vt:lpwstr>
      </vt:variant>
      <vt:variant>
        <vt:i4>1703990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_Toc236548632</vt:lpwstr>
      </vt:variant>
      <vt:variant>
        <vt:i4>1703990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_Toc236548631</vt:lpwstr>
      </vt:variant>
      <vt:variant>
        <vt:i4>1703990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_Toc236548630</vt:lpwstr>
      </vt:variant>
      <vt:variant>
        <vt:i4>1769526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_Toc236548629</vt:lpwstr>
      </vt:variant>
      <vt:variant>
        <vt:i4>1769526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_Toc236548628</vt:lpwstr>
      </vt:variant>
      <vt:variant>
        <vt:i4>1769526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_Toc236548627</vt:lpwstr>
      </vt:variant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_Toc236548626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_Toc236548625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_Toc236548624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_Toc236548623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_Toc236548622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_Toc236548621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_Toc236548620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_Toc236548619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_Toc236548618</vt:lpwstr>
      </vt:variant>
      <vt:variant>
        <vt:i4>1572918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_Toc236548617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_Toc236548616</vt:lpwstr>
      </vt:variant>
      <vt:variant>
        <vt:i4>1572918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_Toc236548615</vt:lpwstr>
      </vt:variant>
      <vt:variant>
        <vt:i4>1572918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_Toc236548614</vt:lpwstr>
      </vt:variant>
      <vt:variant>
        <vt:i4>1572918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_Toc236548613</vt:lpwstr>
      </vt:variant>
      <vt:variant>
        <vt:i4>1572918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_Toc236548612</vt:lpwstr>
      </vt:variant>
      <vt:variant>
        <vt:i4>1572918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_Toc236548611</vt:lpwstr>
      </vt:variant>
      <vt:variant>
        <vt:i4>1572918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_Toc236548610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_Toc236548609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_Toc236548608</vt:lpwstr>
      </vt:variant>
      <vt:variant>
        <vt:i4>1638454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_Toc236548607</vt:lpwstr>
      </vt:variant>
      <vt:variant>
        <vt:i4>1638454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_Toc236548606</vt:lpwstr>
      </vt:variant>
      <vt:variant>
        <vt:i4>1638454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_Toc236548605</vt:lpwstr>
      </vt:variant>
      <vt:variant>
        <vt:i4>1638454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_Toc236548604</vt:lpwstr>
      </vt:variant>
      <vt:variant>
        <vt:i4>1638454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_Toc236548603</vt:lpwstr>
      </vt:variant>
      <vt:variant>
        <vt:i4>1638454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_Toc236548602</vt:lpwstr>
      </vt:variant>
      <vt:variant>
        <vt:i4>1638454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_Toc236548601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_Toc236548600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_Toc236548599</vt:lpwstr>
      </vt:variant>
      <vt:variant>
        <vt:i4>2818149</vt:i4>
      </vt:variant>
      <vt:variant>
        <vt:i4>-1</vt:i4>
      </vt:variant>
      <vt:variant>
        <vt:i4>3048</vt:i4>
      </vt:variant>
      <vt:variant>
        <vt:i4>4</vt:i4>
      </vt:variant>
      <vt:variant>
        <vt:lpwstr>http://images.google.be/imgres?imgurl=http://www.chiff.com/graphics/italy-tourist.jpg&amp;imgrefurl=http://www.chiff.com/travel/italy.htm&amp;h=109&amp;w=150&amp;sz=7&amp;hl=nl&amp;start=65&amp;tbnid=NJbELJhKmwrw-M:&amp;tbnh=70&amp;tbnw=96&amp;prev=/images%3Fq%3DItaly%2Btourism%26start%3D60%26gbv%3D2%26ndsp%3D20%26svnum%3D10%26hl%3Dnl%26sa%3DN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YSGZ</dc:creator>
  <cp:keywords/>
  <dc:description/>
  <cp:lastModifiedBy>xpn</cp:lastModifiedBy>
  <cp:revision>153</cp:revision>
  <cp:lastPrinted>2009-07-23T02:01:00Z</cp:lastPrinted>
  <dcterms:created xsi:type="dcterms:W3CDTF">2011-12-13T15:16:00Z</dcterms:created>
  <dcterms:modified xsi:type="dcterms:W3CDTF">2013-03-12T08:58:00Z</dcterms:modified>
  <cp:version>v0.1</cp:version>
</cp:coreProperties>
</file>